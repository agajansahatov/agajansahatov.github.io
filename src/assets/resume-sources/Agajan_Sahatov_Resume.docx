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9F5A60A" w14:textId="390B297F" w:rsidR="14F1EBAD" w:rsidRPr="00EE5BEF" w:rsidRDefault="006A3F33" w:rsidP="003818F5">
      <w:pPr>
        <w:pStyle w:val="Title"/>
        <w:snapToGrid w:val="0"/>
        <w:contextualSpacing w:val="0"/>
        <w:rPr>
          <w:sz w:val="78"/>
          <w:szCs w:val="78"/>
        </w:rPr>
      </w:pPr>
      <w:bookmarkStart w:id="0" w:name="_Hlk233648876"/>
      <w:r w:rsidRPr="00EE5BEF">
        <w:rPr>
          <w:sz w:val="78"/>
          <w:szCs w:val="78"/>
        </w:rPr>
        <w:t>AGAJAN SAHATOV</w:t>
      </w:r>
    </w:p>
    <w:p w14:paraId="216D4AA3" w14:textId="1FE2C2DD" w:rsidR="006A3F33" w:rsidRPr="00153768" w:rsidRDefault="00DE1094" w:rsidP="00931248">
      <w:pPr>
        <w:pStyle w:val="Heading1"/>
        <w:snapToGrid w:val="0"/>
        <w:spacing w:before="120" w:after="40"/>
        <w:contextualSpacing/>
      </w:pPr>
      <w:r>
        <w:t>FULL-STACK SOFTWARE ENGINEER</w:t>
      </w:r>
    </w:p>
    <w:p w14:paraId="166730D2" w14:textId="07397777" w:rsidR="00CD4E9A" w:rsidRPr="00CD4E9A" w:rsidRDefault="00226CA7" w:rsidP="00CD4E9A">
      <w:pPr>
        <w:pStyle w:val="Subtitle"/>
        <w:snapToGrid w:val="0"/>
        <w:spacing w:line="240" w:lineRule="auto"/>
        <w:ind w:right="-180"/>
        <w:contextualSpacing/>
      </w:pPr>
      <w:r w:rsidRPr="00226CA7">
        <w:rPr>
          <w:szCs w:val="20"/>
        </w:rPr>
        <w:t>Turkmenistan Citizen | Open to Relocation | Visa Sponsorship Required</w:t>
      </w:r>
      <w:r>
        <w:rPr>
          <w:szCs w:val="20"/>
        </w:rPr>
        <w:t xml:space="preserve"> </w:t>
      </w:r>
    </w:p>
    <w:p w14:paraId="18960A7A" w14:textId="2C0F7E14" w:rsidR="001320BA" w:rsidRPr="00CD4E9A" w:rsidRDefault="00000000" w:rsidP="00CD4E9A">
      <w:pPr>
        <w:pStyle w:val="Subtitle"/>
        <w:snapToGrid w:val="0"/>
        <w:spacing w:line="240" w:lineRule="auto"/>
        <w:ind w:right="-180"/>
        <w:contextualSpacing/>
        <w:rPr>
          <w:color w:val="266044"/>
          <w:szCs w:val="20"/>
        </w:rPr>
      </w:pPr>
      <w:hyperlink r:id="rId10" w:history="1">
        <w:r w:rsidR="00C44ED9" w:rsidRPr="00C44ED9">
          <w:rPr>
            <w:rStyle w:val="Hyperlink"/>
            <w:color w:val="266044"/>
            <w:szCs w:val="20"/>
          </w:rPr>
          <w:t>agajansahatov.com</w:t>
        </w:r>
      </w:hyperlink>
      <w:r w:rsidR="00AF43BF" w:rsidRPr="00AF43BF">
        <w:rPr>
          <w:szCs w:val="20"/>
        </w:rPr>
        <w:t xml:space="preserve"> </w:t>
      </w:r>
      <w:r w:rsidR="00385A8C" w:rsidRPr="00B467EC">
        <w:rPr>
          <w:szCs w:val="20"/>
        </w:rPr>
        <w:t>|</w:t>
      </w:r>
      <w:r w:rsidR="00AF43BF">
        <w:rPr>
          <w:szCs w:val="20"/>
        </w:rPr>
        <w:t xml:space="preserve"> </w:t>
      </w:r>
      <w:hyperlink r:id="rId11" w:history="1">
        <w:r w:rsidR="001320BA">
          <w:rPr>
            <w:rStyle w:val="Hyperlink"/>
            <w:color w:val="266044"/>
            <w:szCs w:val="20"/>
          </w:rPr>
          <w:t>github.com/agajansahatov</w:t>
        </w:r>
      </w:hyperlink>
      <w:r w:rsidR="00AF43BF">
        <w:rPr>
          <w:szCs w:val="20"/>
        </w:rPr>
        <w:t xml:space="preserve"> </w:t>
      </w:r>
      <w:r w:rsidR="00385A8C" w:rsidRPr="00B467EC">
        <w:rPr>
          <w:szCs w:val="20"/>
        </w:rPr>
        <w:t xml:space="preserve">| </w:t>
      </w:r>
      <w:hyperlink r:id="rId12" w:history="1">
        <w:r w:rsidR="001320BA">
          <w:rPr>
            <w:rStyle w:val="Hyperlink"/>
            <w:color w:val="266044"/>
            <w:szCs w:val="20"/>
          </w:rPr>
          <w:t>linkedin.com/in/agajansahatov/</w:t>
        </w:r>
      </w:hyperlink>
      <w:r w:rsidR="00AF43BF">
        <w:rPr>
          <w:szCs w:val="20"/>
        </w:rPr>
        <w:t xml:space="preserve"> </w:t>
      </w:r>
      <w:r w:rsidR="00501D06">
        <w:rPr>
          <w:szCs w:val="20"/>
        </w:rPr>
        <w:t xml:space="preserve">| </w:t>
      </w:r>
      <w:hyperlink r:id="rId13" w:history="1">
        <w:r w:rsidR="00B567BB" w:rsidRPr="00B567BB">
          <w:rPr>
            <w:rStyle w:val="Hyperlink"/>
            <w:color w:val="266044"/>
            <w:szCs w:val="20"/>
          </w:rPr>
          <w:t>agajansahatovofficial@gmail.com</w:t>
        </w:r>
      </w:hyperlink>
      <w:r w:rsidR="00B567BB">
        <w:rPr>
          <w:color w:val="266044"/>
          <w:szCs w:val="20"/>
        </w:rPr>
        <w:t xml:space="preserve"> </w:t>
      </w:r>
    </w:p>
    <w:p w14:paraId="0A887D8A" w14:textId="1B653086" w:rsidR="00385A8C" w:rsidRDefault="00581799" w:rsidP="00EA3107">
      <w:pPr>
        <w:pBdr>
          <w:bottom w:val="single" w:sz="24" w:space="1" w:color="53BB89"/>
        </w:pBdr>
        <w:snapToGrid w:val="0"/>
        <w:spacing w:before="120" w:line="240" w:lineRule="auto"/>
        <w:rPr>
          <w:color w:val="111111"/>
        </w:rPr>
      </w:pPr>
      <w:r w:rsidRPr="00581799">
        <w:rPr>
          <w:color w:val="111111"/>
        </w:rPr>
        <w:t xml:space="preserve">Professional Full-Stack Software Engineer experienced in building production-ready web, backend, and mobile applications. Skilled in TypeScript, React, React Native, Next.js, Node.js, Express.js, Spring Boot, MySQL, and REST API development. </w:t>
      </w:r>
      <w:r w:rsidR="00314C9A" w:rsidRPr="00314C9A">
        <w:rPr>
          <w:color w:val="111111"/>
        </w:rPr>
        <w:t>Focused on clean architecture, strong user experience, and shipping reliable products with real-world impact.</w:t>
      </w:r>
    </w:p>
    <w:p w14:paraId="5999C6ED" w14:textId="77777777" w:rsidR="00EA3107" w:rsidRPr="00A73E5A" w:rsidRDefault="00EA3107" w:rsidP="00225BE1">
      <w:pPr>
        <w:pBdr>
          <w:bottom w:val="single" w:sz="24" w:space="1" w:color="53BB89"/>
        </w:pBdr>
        <w:snapToGrid w:val="0"/>
        <w:spacing w:line="240" w:lineRule="auto"/>
        <w:rPr>
          <w:color w:val="111111"/>
          <w:sz w:val="14"/>
          <w:szCs w:val="16"/>
        </w:rPr>
      </w:pPr>
    </w:p>
    <w:p w14:paraId="38309E81" w14:textId="77777777" w:rsidR="009B57AC" w:rsidRDefault="009B57AC" w:rsidP="00452A7E">
      <w:pPr>
        <w:pStyle w:val="Heading1"/>
        <w:snapToGrid w:val="0"/>
        <w:spacing w:before="120" w:after="40"/>
        <w:contextualSpacing/>
      </w:pPr>
      <w:r>
        <w:t>SKILLS</w:t>
      </w:r>
    </w:p>
    <w:p w14:paraId="3C3D9AEC" w14:textId="77777777" w:rsidR="009B57AC" w:rsidRDefault="009B57AC" w:rsidP="00D777C3">
      <w:pPr>
        <w:pStyle w:val="ListBullet"/>
        <w:spacing w:before="0" w:line="240" w:lineRule="auto"/>
        <w:ind w:left="270" w:hanging="270"/>
        <w:contextualSpacing/>
        <w:rPr>
          <w:color w:val="auto"/>
        </w:rPr>
      </w:pPr>
      <w:r w:rsidRPr="007D72B1">
        <w:rPr>
          <w:rFonts w:eastAsiaTheme="majorEastAsia" w:cs="Times New Roman (Headings CS)"/>
          <w:b/>
          <w:szCs w:val="26"/>
        </w:rPr>
        <w:t>Frontend:</w:t>
      </w:r>
      <w:r w:rsidRPr="007D72B1">
        <w:rPr>
          <w:color w:val="auto"/>
        </w:rPr>
        <w:t xml:space="preserve"> React, TypeScript, Next.js, React Router, CSS Modules, </w:t>
      </w:r>
      <w:r w:rsidRPr="00F462DE">
        <w:rPr>
          <w:color w:val="auto"/>
        </w:rPr>
        <w:t>Tailwind CSS</w:t>
      </w:r>
      <w:r w:rsidRPr="007D72B1">
        <w:rPr>
          <w:color w:val="auto"/>
        </w:rPr>
        <w:t xml:space="preserve">, Bootstrap, </w:t>
      </w:r>
      <w:proofErr w:type="spellStart"/>
      <w:r w:rsidRPr="007D72B1">
        <w:rPr>
          <w:color w:val="auto"/>
        </w:rPr>
        <w:t>Jotai</w:t>
      </w:r>
      <w:proofErr w:type="spellEnd"/>
      <w:r w:rsidRPr="007D72B1">
        <w:rPr>
          <w:color w:val="auto"/>
        </w:rPr>
        <w:t>, React Testing Library;</w:t>
      </w:r>
    </w:p>
    <w:p w14:paraId="226D2455" w14:textId="41BF7C0F" w:rsidR="009B57AC" w:rsidRDefault="009B57AC" w:rsidP="00D777C3">
      <w:pPr>
        <w:pStyle w:val="ListBullet"/>
        <w:spacing w:before="0" w:line="240" w:lineRule="auto"/>
        <w:ind w:left="270" w:hanging="270"/>
        <w:contextualSpacing/>
        <w:rPr>
          <w:color w:val="auto"/>
        </w:rPr>
      </w:pPr>
      <w:r w:rsidRPr="007D72B1">
        <w:rPr>
          <w:rFonts w:eastAsiaTheme="majorEastAsia" w:cs="Times New Roman (Headings CS)"/>
          <w:b/>
          <w:szCs w:val="26"/>
        </w:rPr>
        <w:t>Backend:</w:t>
      </w:r>
      <w:r w:rsidRPr="007D72B1">
        <w:rPr>
          <w:color w:val="auto"/>
        </w:rPr>
        <w:t xml:space="preserve"> Java, Spring Boot, </w:t>
      </w:r>
      <w:r w:rsidRPr="00501D06">
        <w:rPr>
          <w:color w:val="auto"/>
        </w:rPr>
        <w:t>REST APIs</w:t>
      </w:r>
      <w:r w:rsidRPr="007D72B1">
        <w:rPr>
          <w:color w:val="auto"/>
        </w:rPr>
        <w:t xml:space="preserve">, Node.js &amp; Express.js, </w:t>
      </w:r>
      <w:proofErr w:type="spellStart"/>
      <w:r w:rsidRPr="00BE0B62">
        <w:rPr>
          <w:color w:val="auto"/>
        </w:rPr>
        <w:t>NestJS</w:t>
      </w:r>
      <w:proofErr w:type="spellEnd"/>
      <w:r w:rsidRPr="00954226">
        <w:rPr>
          <w:color w:val="auto"/>
        </w:rPr>
        <w:t>;</w:t>
      </w:r>
    </w:p>
    <w:p w14:paraId="6F35A62C" w14:textId="00B4AE4B" w:rsidR="006826A6" w:rsidRPr="006826A6" w:rsidRDefault="006826A6" w:rsidP="00D777C3">
      <w:pPr>
        <w:pStyle w:val="ListBullet"/>
        <w:spacing w:before="0" w:line="240" w:lineRule="auto"/>
        <w:ind w:left="270" w:hanging="270"/>
        <w:contextualSpacing/>
        <w:rPr>
          <w:color w:val="auto"/>
        </w:rPr>
      </w:pPr>
      <w:r>
        <w:rPr>
          <w:rFonts w:eastAsiaTheme="majorEastAsia" w:cs="Times New Roman (Headings CS)"/>
          <w:b/>
          <w:szCs w:val="26"/>
        </w:rPr>
        <w:t>Database</w:t>
      </w:r>
      <w:r w:rsidR="00525678">
        <w:rPr>
          <w:rFonts w:eastAsiaTheme="majorEastAsia" w:cs="Times New Roman (Headings CS)"/>
          <w:b/>
          <w:szCs w:val="26"/>
        </w:rPr>
        <w:t xml:space="preserve"> &amp; ORM</w:t>
      </w:r>
      <w:r w:rsidRPr="007D72B1">
        <w:rPr>
          <w:rFonts w:eastAsiaTheme="majorEastAsia" w:cs="Times New Roman (Headings CS)"/>
          <w:b/>
          <w:szCs w:val="26"/>
        </w:rPr>
        <w:t>:</w:t>
      </w:r>
      <w:r w:rsidRPr="007D72B1">
        <w:rPr>
          <w:color w:val="auto"/>
        </w:rPr>
        <w:t xml:space="preserve"> </w:t>
      </w:r>
      <w:r w:rsidRPr="00954226">
        <w:rPr>
          <w:color w:val="auto"/>
        </w:rPr>
        <w:t>MySQL, Spring Data JPA, Prisma;</w:t>
      </w:r>
    </w:p>
    <w:p w14:paraId="50178720" w14:textId="77777777" w:rsidR="009B57AC" w:rsidRDefault="009B57AC" w:rsidP="00D777C3">
      <w:pPr>
        <w:pStyle w:val="ListBullet"/>
        <w:spacing w:before="0" w:line="240" w:lineRule="auto"/>
        <w:ind w:left="270" w:hanging="270"/>
        <w:contextualSpacing/>
        <w:rPr>
          <w:color w:val="auto"/>
        </w:rPr>
      </w:pPr>
      <w:r w:rsidRPr="007D72B1">
        <w:rPr>
          <w:rFonts w:eastAsiaTheme="majorEastAsia" w:cs="Times New Roman (Headings CS)"/>
          <w:b/>
          <w:szCs w:val="26"/>
        </w:rPr>
        <w:t xml:space="preserve">Mobile: </w:t>
      </w:r>
      <w:r w:rsidRPr="007D72B1">
        <w:rPr>
          <w:color w:val="auto"/>
        </w:rPr>
        <w:t>React Native, Expo;</w:t>
      </w:r>
    </w:p>
    <w:p w14:paraId="1B3E0E49" w14:textId="77777777" w:rsidR="009B57AC" w:rsidRDefault="009B57AC" w:rsidP="00D777C3">
      <w:pPr>
        <w:pStyle w:val="ListBullet"/>
        <w:spacing w:before="0" w:line="240" w:lineRule="auto"/>
        <w:ind w:left="270" w:hanging="270"/>
        <w:contextualSpacing/>
        <w:rPr>
          <w:color w:val="auto"/>
        </w:rPr>
      </w:pPr>
      <w:r w:rsidRPr="007D72B1">
        <w:rPr>
          <w:rFonts w:eastAsiaTheme="majorEastAsia" w:cs="Times New Roman (Headings CS)"/>
          <w:b/>
          <w:szCs w:val="26"/>
        </w:rPr>
        <w:t>Tools:</w:t>
      </w:r>
      <w:r w:rsidRPr="007D72B1">
        <w:rPr>
          <w:color w:val="auto"/>
        </w:rPr>
        <w:t xml:space="preserve"> Git, GitHub, Docker, Postman, MySQL Workbench, Adobe Photoshop;</w:t>
      </w:r>
    </w:p>
    <w:p w14:paraId="6FDC75DF" w14:textId="71BF5109" w:rsidR="00EA3107" w:rsidRDefault="009B57AC" w:rsidP="00D777C3">
      <w:pPr>
        <w:pStyle w:val="ListBullet"/>
        <w:pBdr>
          <w:bottom w:val="single" w:sz="24" w:space="1" w:color="53BB89"/>
        </w:pBdr>
        <w:spacing w:before="0" w:line="240" w:lineRule="auto"/>
        <w:ind w:left="270" w:hanging="270"/>
        <w:contextualSpacing/>
        <w:rPr>
          <w:color w:val="auto"/>
        </w:rPr>
      </w:pPr>
      <w:r w:rsidRPr="009B57AC">
        <w:rPr>
          <w:rFonts w:eastAsiaTheme="majorEastAsia" w:cs="Times New Roman (Headings CS)"/>
          <w:b/>
          <w:szCs w:val="26"/>
        </w:rPr>
        <w:t>Other:</w:t>
      </w:r>
      <w:r w:rsidRPr="009B57AC">
        <w:rPr>
          <w:color w:val="auto"/>
        </w:rPr>
        <w:t xml:space="preserve"> C++, Python, OOP, Data Structures and Algorithms,</w:t>
      </w:r>
      <w:r w:rsidR="00906C9A">
        <w:rPr>
          <w:color w:val="auto"/>
        </w:rPr>
        <w:t xml:space="preserve"> </w:t>
      </w:r>
      <w:r w:rsidRPr="009B57AC">
        <w:rPr>
          <w:color w:val="auto"/>
        </w:rPr>
        <w:t>Design Patterns, Unit Testing.</w:t>
      </w:r>
    </w:p>
    <w:p w14:paraId="09DF5700" w14:textId="77777777" w:rsidR="00EA3107" w:rsidRPr="00A73E5A" w:rsidRDefault="00EA3107" w:rsidP="00EA3107">
      <w:pPr>
        <w:pStyle w:val="ListBullet"/>
        <w:numPr>
          <w:ilvl w:val="0"/>
          <w:numId w:val="0"/>
        </w:numPr>
        <w:pBdr>
          <w:bottom w:val="single" w:sz="24" w:space="1" w:color="53BB89"/>
        </w:pBdr>
        <w:spacing w:before="0" w:line="240" w:lineRule="auto"/>
        <w:contextualSpacing/>
        <w:rPr>
          <w:color w:val="auto"/>
          <w:sz w:val="14"/>
          <w:szCs w:val="16"/>
        </w:rPr>
      </w:pPr>
    </w:p>
    <w:p w14:paraId="38BE1484" w14:textId="77777777" w:rsidR="009B57AC" w:rsidRPr="00215C04" w:rsidRDefault="009B57AC" w:rsidP="00D16212">
      <w:pPr>
        <w:pStyle w:val="Heading1"/>
        <w:snapToGrid w:val="0"/>
        <w:spacing w:before="120" w:after="80"/>
      </w:pPr>
      <w:r w:rsidRPr="00385A8C">
        <w:t>Experience</w:t>
      </w:r>
    </w:p>
    <w:p w14:paraId="6F25DBC0" w14:textId="252FEE36" w:rsidR="009B57AC" w:rsidRPr="00215C04" w:rsidRDefault="009B57AC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rPr>
          <w:b/>
          <w:bCs/>
          <w:color w:val="auto"/>
        </w:rPr>
      </w:pPr>
      <w:r w:rsidRPr="00215C04">
        <w:rPr>
          <w:b/>
          <w:bCs/>
          <w:szCs w:val="20"/>
        </w:rPr>
        <w:t xml:space="preserve">Full-Stack Developer | </w:t>
      </w:r>
      <w:proofErr w:type="spellStart"/>
      <w:r w:rsidRPr="00215C04">
        <w:rPr>
          <w:b/>
          <w:bCs/>
          <w:szCs w:val="20"/>
        </w:rPr>
        <w:t>Xcargo</w:t>
      </w:r>
      <w:proofErr w:type="spellEnd"/>
      <w:r w:rsidRPr="00215C04">
        <w:rPr>
          <w:b/>
          <w:bCs/>
          <w:szCs w:val="20"/>
        </w:rPr>
        <w:t xml:space="preserve"> |</w:t>
      </w:r>
      <w:r>
        <w:rPr>
          <w:b/>
          <w:bCs/>
          <w:szCs w:val="20"/>
        </w:rPr>
        <w:t xml:space="preserve"> </w:t>
      </w:r>
      <w:r w:rsidRPr="00215C04">
        <w:rPr>
          <w:b/>
          <w:bCs/>
          <w:szCs w:val="20"/>
        </w:rPr>
        <w:t xml:space="preserve">www.xcargo.com.tm </w:t>
      </w:r>
      <w:r>
        <w:rPr>
          <w:b/>
          <w:bCs/>
          <w:szCs w:val="20"/>
        </w:rPr>
        <w:t>|</w:t>
      </w:r>
      <w:r w:rsidR="00FC7E27">
        <w:rPr>
          <w:b/>
          <w:bCs/>
          <w:szCs w:val="20"/>
        </w:rPr>
        <w:t xml:space="preserve"> </w:t>
      </w:r>
      <w:r w:rsidRPr="00215C04">
        <w:rPr>
          <w:b/>
          <w:bCs/>
          <w:szCs w:val="20"/>
        </w:rPr>
        <w:t xml:space="preserve">Yiwu, Zhejiang, China </w:t>
      </w:r>
      <w:r>
        <w:rPr>
          <w:b/>
          <w:bCs/>
          <w:szCs w:val="20"/>
        </w:rPr>
        <w:t>|</w:t>
      </w:r>
      <w:r w:rsidR="00FC7E27">
        <w:rPr>
          <w:b/>
          <w:bCs/>
          <w:szCs w:val="20"/>
        </w:rPr>
        <w:t xml:space="preserve"> </w:t>
      </w:r>
      <w:r>
        <w:rPr>
          <w:b/>
          <w:bCs/>
          <w:szCs w:val="20"/>
        </w:rPr>
        <w:t>H</w:t>
      </w:r>
      <w:r w:rsidRPr="00215C04">
        <w:rPr>
          <w:b/>
          <w:bCs/>
          <w:szCs w:val="20"/>
        </w:rPr>
        <w:t>ybrid</w:t>
      </w:r>
    </w:p>
    <w:p w14:paraId="1A6C3FC0" w14:textId="77777777" w:rsidR="009B57AC" w:rsidRPr="007F1298" w:rsidRDefault="009B57AC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Cs w:val="20"/>
        </w:rPr>
      </w:pPr>
      <w:r w:rsidRPr="007F1298">
        <w:rPr>
          <w:b/>
          <w:bCs/>
          <w:szCs w:val="20"/>
        </w:rPr>
        <w:t>May 2025 – May 2026</w:t>
      </w:r>
    </w:p>
    <w:p w14:paraId="45D66AE9" w14:textId="2842E23B" w:rsidR="009B57AC" w:rsidRPr="00115D4E" w:rsidRDefault="00D16212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color w:val="auto"/>
        </w:rPr>
      </w:pPr>
      <w:r w:rsidRPr="00D16212">
        <w:rPr>
          <w:color w:val="auto"/>
        </w:rPr>
        <w:t xml:space="preserve">Built logistics web, backend, and mobile features for tracking, scanning, and pricing </w:t>
      </w:r>
      <w:r w:rsidR="00CA192A">
        <w:rPr>
          <w:color w:val="auto"/>
        </w:rPr>
        <w:t>with</w:t>
      </w:r>
      <w:r w:rsidRPr="00D16212">
        <w:rPr>
          <w:color w:val="auto"/>
        </w:rPr>
        <w:t xml:space="preserve"> Next.js, React Native, and MySQL.</w:t>
      </w:r>
    </w:p>
    <w:p w14:paraId="4DD05565" w14:textId="77777777" w:rsidR="009B57AC" w:rsidRPr="00EA245B" w:rsidRDefault="009B57AC" w:rsidP="009B57AC">
      <w:pPr>
        <w:pStyle w:val="ListBullet"/>
        <w:numPr>
          <w:ilvl w:val="0"/>
          <w:numId w:val="0"/>
        </w:numPr>
        <w:snapToGrid w:val="0"/>
        <w:spacing w:line="240" w:lineRule="auto"/>
        <w:rPr>
          <w:b/>
          <w:bCs/>
          <w:color w:val="auto"/>
        </w:rPr>
      </w:pPr>
      <w:r w:rsidRPr="00EA245B">
        <w:rPr>
          <w:b/>
          <w:bCs/>
          <w:szCs w:val="20"/>
        </w:rPr>
        <w:t xml:space="preserve">Front-End Intern | Smart Walnut Technology | Nanchang, Jiangxi, China </w:t>
      </w:r>
      <w:r>
        <w:rPr>
          <w:b/>
          <w:bCs/>
          <w:szCs w:val="20"/>
        </w:rPr>
        <w:t>| O</w:t>
      </w:r>
      <w:r w:rsidRPr="00EA245B">
        <w:rPr>
          <w:b/>
          <w:bCs/>
          <w:szCs w:val="20"/>
        </w:rPr>
        <w:t>n-site</w:t>
      </w:r>
    </w:p>
    <w:p w14:paraId="4C68DAFC" w14:textId="77777777" w:rsidR="009B57AC" w:rsidRPr="007F1298" w:rsidRDefault="009B57AC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Cs w:val="20"/>
        </w:rPr>
      </w:pPr>
      <w:r w:rsidRPr="007F1298">
        <w:rPr>
          <w:b/>
          <w:bCs/>
          <w:szCs w:val="20"/>
        </w:rPr>
        <w:t>Nov 2024 – Dec 2024</w:t>
      </w:r>
    </w:p>
    <w:p w14:paraId="6DA5C079" w14:textId="69C01AC7" w:rsidR="009B57AC" w:rsidRPr="00115D4E" w:rsidRDefault="00767621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color w:val="auto"/>
        </w:rPr>
      </w:pPr>
      <w:r w:rsidRPr="00767621">
        <w:rPr>
          <w:color w:val="auto"/>
        </w:rPr>
        <w:t xml:space="preserve">Built component-based user interfaces with TypeScript, React, </w:t>
      </w:r>
      <w:proofErr w:type="spellStart"/>
      <w:r w:rsidRPr="00767621">
        <w:rPr>
          <w:color w:val="auto"/>
        </w:rPr>
        <w:t>Jotai</w:t>
      </w:r>
      <w:proofErr w:type="spellEnd"/>
      <w:r w:rsidRPr="00767621">
        <w:rPr>
          <w:color w:val="auto"/>
        </w:rPr>
        <w:t xml:space="preserve">, Sass, and </w:t>
      </w:r>
      <w:r w:rsidR="00607CF2" w:rsidRPr="00607CF2">
        <w:rPr>
          <w:color w:val="auto"/>
        </w:rPr>
        <w:t>Ant Design</w:t>
      </w:r>
      <w:r w:rsidRPr="00767621">
        <w:rPr>
          <w:color w:val="auto"/>
        </w:rPr>
        <w:t xml:space="preserve"> in an on</w:t>
      </w:r>
      <w:r w:rsidR="007C4701">
        <w:rPr>
          <w:color w:val="auto"/>
        </w:rPr>
        <w:t>-</w:t>
      </w:r>
      <w:r w:rsidRPr="00767621">
        <w:rPr>
          <w:color w:val="auto"/>
        </w:rPr>
        <w:t>site frontend team</w:t>
      </w:r>
      <w:r w:rsidR="009B57AC" w:rsidRPr="000411ED">
        <w:rPr>
          <w:color w:val="auto"/>
        </w:rPr>
        <w:t>.</w:t>
      </w:r>
    </w:p>
    <w:p w14:paraId="0AD5D460" w14:textId="77777777" w:rsidR="009B57AC" w:rsidRPr="00EA245B" w:rsidRDefault="009B57AC" w:rsidP="009B57AC">
      <w:pPr>
        <w:pStyle w:val="ListBullet"/>
        <w:numPr>
          <w:ilvl w:val="0"/>
          <w:numId w:val="0"/>
        </w:numPr>
        <w:snapToGrid w:val="0"/>
        <w:spacing w:line="240" w:lineRule="auto"/>
        <w:rPr>
          <w:b/>
          <w:bCs/>
          <w:color w:val="auto"/>
        </w:rPr>
      </w:pPr>
      <w:r w:rsidRPr="00EA245B">
        <w:rPr>
          <w:b/>
          <w:bCs/>
          <w:szCs w:val="20"/>
        </w:rPr>
        <w:t xml:space="preserve">Software Development Internship Trainee | Zhilin Information Technology Co., Ltd. | Taiyuan, Shanxi, China </w:t>
      </w:r>
      <w:r>
        <w:rPr>
          <w:b/>
          <w:bCs/>
          <w:szCs w:val="20"/>
        </w:rPr>
        <w:t>| O</w:t>
      </w:r>
      <w:r w:rsidRPr="00EA245B">
        <w:rPr>
          <w:b/>
          <w:bCs/>
          <w:szCs w:val="20"/>
        </w:rPr>
        <w:t>n-site</w:t>
      </w:r>
    </w:p>
    <w:p w14:paraId="48412870" w14:textId="77777777" w:rsidR="009B57AC" w:rsidRPr="007F1298" w:rsidRDefault="009B57AC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Cs w:val="20"/>
        </w:rPr>
      </w:pPr>
      <w:r w:rsidRPr="007F1298">
        <w:rPr>
          <w:b/>
          <w:bCs/>
          <w:szCs w:val="20"/>
        </w:rPr>
        <w:t>Apr 2024</w:t>
      </w:r>
    </w:p>
    <w:p w14:paraId="6B99B7F1" w14:textId="4B781BA2" w:rsidR="009B57AC" w:rsidRDefault="009F7D0F" w:rsidP="009B57AC">
      <w:pPr>
        <w:pStyle w:val="ListBullet"/>
        <w:numPr>
          <w:ilvl w:val="0"/>
          <w:numId w:val="0"/>
        </w:numPr>
        <w:spacing w:before="0" w:line="240" w:lineRule="auto"/>
        <w:contextualSpacing/>
        <w:rPr>
          <w:color w:val="auto"/>
        </w:rPr>
      </w:pPr>
      <w:r w:rsidRPr="009F7D0F">
        <w:rPr>
          <w:color w:val="auto"/>
        </w:rPr>
        <w:t>Built IoT Smart Home and UDS projects with Python, Arduino, deep learning, design patterns, and AI simulator logic.</w:t>
      </w:r>
    </w:p>
    <w:p w14:paraId="0129CC84" w14:textId="77777777" w:rsidR="00EA3107" w:rsidRPr="00A73E5A" w:rsidRDefault="00EA3107" w:rsidP="00EA3107">
      <w:pPr>
        <w:pStyle w:val="ListBullet"/>
        <w:numPr>
          <w:ilvl w:val="0"/>
          <w:numId w:val="0"/>
        </w:numPr>
        <w:pBdr>
          <w:bottom w:val="single" w:sz="24" w:space="1" w:color="53BB89"/>
        </w:pBdr>
        <w:spacing w:before="0" w:line="240" w:lineRule="auto"/>
        <w:contextualSpacing/>
        <w:rPr>
          <w:color w:val="auto"/>
          <w:sz w:val="14"/>
          <w:szCs w:val="16"/>
        </w:rPr>
      </w:pPr>
    </w:p>
    <w:p w14:paraId="68E2A9C4" w14:textId="77777777" w:rsidR="009B57AC" w:rsidRDefault="009B57AC" w:rsidP="00225BE1">
      <w:pPr>
        <w:pStyle w:val="Heading1"/>
        <w:snapToGrid w:val="0"/>
        <w:spacing w:before="120" w:after="40"/>
      </w:pPr>
      <w:r>
        <w:t>projects</w:t>
      </w:r>
    </w:p>
    <w:p w14:paraId="5A97A622" w14:textId="2CEFB8E5" w:rsidR="009B57AC" w:rsidRDefault="009B57AC" w:rsidP="00D777C3">
      <w:pPr>
        <w:pStyle w:val="ListBullet"/>
        <w:snapToGrid w:val="0"/>
        <w:spacing w:before="0" w:line="240" w:lineRule="auto"/>
        <w:ind w:left="270" w:hanging="270"/>
        <w:rPr>
          <w:color w:val="auto"/>
        </w:rPr>
      </w:pPr>
      <w:proofErr w:type="spellStart"/>
      <w:r w:rsidRPr="00EC0BAD">
        <w:rPr>
          <w:b/>
          <w:bCs/>
          <w:szCs w:val="20"/>
        </w:rPr>
        <w:t>Xcargo</w:t>
      </w:r>
      <w:proofErr w:type="spellEnd"/>
      <w:r w:rsidRPr="00EC0BAD">
        <w:rPr>
          <w:b/>
          <w:bCs/>
          <w:szCs w:val="20"/>
        </w:rPr>
        <w:t xml:space="preserve"> –</w:t>
      </w:r>
      <w:r w:rsidRPr="005931AA">
        <w:rPr>
          <w:color w:val="auto"/>
        </w:rPr>
        <w:t xml:space="preserve"> </w:t>
      </w:r>
      <w:r w:rsidRPr="00F92221">
        <w:rPr>
          <w:color w:val="auto"/>
        </w:rPr>
        <w:t>Full-stack logistics platform with backend, web</w:t>
      </w:r>
      <w:r w:rsidR="00E43686">
        <w:rPr>
          <w:color w:val="auto"/>
        </w:rPr>
        <w:t>,</w:t>
      </w:r>
      <w:r w:rsidRPr="00F92221">
        <w:rPr>
          <w:color w:val="auto"/>
        </w:rPr>
        <w:t xml:space="preserve"> and mobile apps using React, Next.js, MySQL</w:t>
      </w:r>
      <w:r w:rsidR="00E43686">
        <w:rPr>
          <w:color w:val="auto"/>
        </w:rPr>
        <w:t>,</w:t>
      </w:r>
      <w:r w:rsidRPr="00F92221">
        <w:rPr>
          <w:color w:val="auto"/>
        </w:rPr>
        <w:t xml:space="preserve"> and React Native.</w:t>
      </w:r>
    </w:p>
    <w:p w14:paraId="06CD4FB4" w14:textId="77777777" w:rsidR="009B57AC" w:rsidRDefault="009B57AC" w:rsidP="00D777C3">
      <w:pPr>
        <w:pStyle w:val="ListBullet"/>
        <w:snapToGrid w:val="0"/>
        <w:spacing w:before="0" w:line="240" w:lineRule="auto"/>
        <w:ind w:left="270" w:hanging="270"/>
        <w:rPr>
          <w:color w:val="auto"/>
        </w:rPr>
      </w:pPr>
      <w:r w:rsidRPr="00DE59B4">
        <w:rPr>
          <w:b/>
          <w:bCs/>
          <w:szCs w:val="20"/>
        </w:rPr>
        <w:t>Utopia –</w:t>
      </w:r>
      <w:r w:rsidRPr="00DE59B4">
        <w:rPr>
          <w:color w:val="auto"/>
        </w:rPr>
        <w:t xml:space="preserve"> Full-stack e-commerce store built using Java, Spring Boot, MySQL, React, Bootstrap, and </w:t>
      </w:r>
      <w:proofErr w:type="spellStart"/>
      <w:r w:rsidRPr="00DE59B4">
        <w:rPr>
          <w:color w:val="auto"/>
        </w:rPr>
        <w:t>Axios</w:t>
      </w:r>
      <w:proofErr w:type="spellEnd"/>
      <w:r w:rsidRPr="00DE59B4">
        <w:rPr>
          <w:color w:val="auto"/>
        </w:rPr>
        <w:t>.</w:t>
      </w:r>
    </w:p>
    <w:p w14:paraId="4403B70E" w14:textId="77777777" w:rsidR="009B57AC" w:rsidRDefault="009B57AC" w:rsidP="00D777C3">
      <w:pPr>
        <w:pStyle w:val="ListBullet"/>
        <w:snapToGrid w:val="0"/>
        <w:spacing w:before="0" w:line="240" w:lineRule="auto"/>
        <w:ind w:left="270" w:hanging="270"/>
        <w:rPr>
          <w:color w:val="auto"/>
        </w:rPr>
      </w:pPr>
      <w:r>
        <w:rPr>
          <w:b/>
          <w:bCs/>
          <w:szCs w:val="20"/>
        </w:rPr>
        <w:t>Home Guardian</w:t>
      </w:r>
      <w:r w:rsidRPr="00EC0BAD">
        <w:rPr>
          <w:b/>
          <w:bCs/>
          <w:szCs w:val="20"/>
        </w:rPr>
        <w:t xml:space="preserve"> –</w:t>
      </w:r>
      <w:r w:rsidRPr="005931AA">
        <w:rPr>
          <w:color w:val="auto"/>
        </w:rPr>
        <w:t xml:space="preserve"> </w:t>
      </w:r>
      <w:r w:rsidRPr="00EC0BAD">
        <w:rPr>
          <w:color w:val="auto"/>
        </w:rPr>
        <w:t>IoT</w:t>
      </w:r>
      <w:r w:rsidRPr="00260B55">
        <w:rPr>
          <w:color w:val="auto"/>
        </w:rPr>
        <w:t xml:space="preserve"> smart home monitoring system built using Python, Arduino, and PyMata4EX.</w:t>
      </w:r>
    </w:p>
    <w:p w14:paraId="24929F66" w14:textId="5B28B710" w:rsidR="009B57AC" w:rsidRDefault="009B57AC" w:rsidP="00D777C3">
      <w:pPr>
        <w:pStyle w:val="ListBullet"/>
        <w:snapToGrid w:val="0"/>
        <w:spacing w:before="0" w:line="240" w:lineRule="auto"/>
        <w:ind w:left="270" w:hanging="270"/>
        <w:rPr>
          <w:color w:val="auto"/>
        </w:rPr>
      </w:pPr>
      <w:r w:rsidRPr="009B57AC">
        <w:rPr>
          <w:b/>
          <w:bCs/>
          <w:szCs w:val="20"/>
        </w:rPr>
        <w:t xml:space="preserve">Udacity Driverless System – </w:t>
      </w:r>
      <w:r w:rsidRPr="009B57AC">
        <w:rPr>
          <w:color w:val="auto"/>
        </w:rPr>
        <w:t>Autonomous driving project with Python, deep learning, sockets, and Udacity Simulator.</w:t>
      </w:r>
    </w:p>
    <w:p w14:paraId="5511C3C3" w14:textId="77777777" w:rsidR="00EA3107" w:rsidRPr="00A73E5A" w:rsidRDefault="00EA3107" w:rsidP="00EA3107">
      <w:pPr>
        <w:pStyle w:val="ListBullet"/>
        <w:numPr>
          <w:ilvl w:val="0"/>
          <w:numId w:val="0"/>
        </w:numPr>
        <w:pBdr>
          <w:bottom w:val="single" w:sz="24" w:space="1" w:color="53BB89"/>
        </w:pBdr>
        <w:snapToGrid w:val="0"/>
        <w:spacing w:before="0" w:line="240" w:lineRule="auto"/>
        <w:rPr>
          <w:color w:val="auto"/>
          <w:sz w:val="14"/>
          <w:szCs w:val="16"/>
        </w:rPr>
      </w:pPr>
    </w:p>
    <w:p w14:paraId="784D7FE9" w14:textId="77777777" w:rsidR="009B57AC" w:rsidRPr="008303DB" w:rsidRDefault="009B57AC" w:rsidP="00D16212">
      <w:pPr>
        <w:pStyle w:val="Heading1"/>
        <w:snapToGrid w:val="0"/>
        <w:spacing w:before="120" w:after="80"/>
      </w:pPr>
      <w:r w:rsidRPr="008B43F8">
        <w:t>Education</w:t>
      </w:r>
    </w:p>
    <w:p w14:paraId="5030FE56" w14:textId="77777777" w:rsidR="009B57AC" w:rsidRPr="00253CA8" w:rsidRDefault="009B57AC" w:rsidP="00452A7E">
      <w:pPr>
        <w:pStyle w:val="ListBullet"/>
        <w:numPr>
          <w:ilvl w:val="0"/>
          <w:numId w:val="0"/>
        </w:numPr>
        <w:snapToGrid w:val="0"/>
        <w:spacing w:line="240" w:lineRule="auto"/>
        <w:rPr>
          <w:b/>
          <w:bCs/>
          <w:color w:val="auto"/>
        </w:rPr>
      </w:pPr>
      <w:r w:rsidRPr="00253CA8">
        <w:rPr>
          <w:b/>
          <w:bCs/>
        </w:rPr>
        <w:t>Master’s Degree in Software Engineering | Nanchang University | Nanchang, Jiangxi, China</w:t>
      </w:r>
    </w:p>
    <w:p w14:paraId="029A0A47" w14:textId="77777777" w:rsidR="009B57AC" w:rsidRPr="007F1298" w:rsidRDefault="009B57AC" w:rsidP="00452A7E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Cs w:val="20"/>
        </w:rPr>
      </w:pPr>
      <w:r w:rsidRPr="007F1298">
        <w:rPr>
          <w:b/>
          <w:bCs/>
          <w:szCs w:val="20"/>
        </w:rPr>
        <w:t>Sep 2024 – Jul 2027</w:t>
      </w:r>
    </w:p>
    <w:p w14:paraId="6A8901E2" w14:textId="77777777" w:rsidR="009B57AC" w:rsidRPr="00253CA8" w:rsidRDefault="009B57AC" w:rsidP="00452A7E">
      <w:pPr>
        <w:pStyle w:val="ListBullet"/>
        <w:numPr>
          <w:ilvl w:val="0"/>
          <w:numId w:val="0"/>
        </w:numPr>
        <w:snapToGrid w:val="0"/>
        <w:spacing w:before="0" w:line="240" w:lineRule="auto"/>
        <w:rPr>
          <w:color w:val="auto"/>
        </w:rPr>
      </w:pPr>
      <w:r>
        <w:rPr>
          <w:color w:val="auto"/>
        </w:rPr>
        <w:t>Research direction: Artificial Intelligence and its Applications.</w:t>
      </w:r>
    </w:p>
    <w:p w14:paraId="251A2EDF" w14:textId="77777777" w:rsidR="009B57AC" w:rsidRDefault="009B57AC" w:rsidP="00452A7E">
      <w:pPr>
        <w:pStyle w:val="ListBullet"/>
        <w:numPr>
          <w:ilvl w:val="0"/>
          <w:numId w:val="0"/>
        </w:numPr>
        <w:snapToGrid w:val="0"/>
        <w:spacing w:line="240" w:lineRule="auto"/>
        <w:rPr>
          <w:color w:val="auto"/>
        </w:rPr>
      </w:pPr>
      <w:r w:rsidRPr="00253CA8">
        <w:rPr>
          <w:b/>
          <w:bCs/>
        </w:rPr>
        <w:t>Bachelor’s Degree in Computer Science and Technology | Taiyuan University of Technology | Taiyuan, Shanxi, China</w:t>
      </w:r>
      <w:r w:rsidRPr="00115D4E">
        <w:rPr>
          <w:color w:val="auto"/>
        </w:rPr>
        <w:t xml:space="preserve"> </w:t>
      </w:r>
    </w:p>
    <w:p w14:paraId="73962C43" w14:textId="77777777" w:rsidR="009B57AC" w:rsidRDefault="009B57AC" w:rsidP="00452A7E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Cs w:val="20"/>
        </w:rPr>
      </w:pPr>
      <w:r w:rsidRPr="007F1298">
        <w:rPr>
          <w:b/>
          <w:bCs/>
          <w:szCs w:val="20"/>
        </w:rPr>
        <w:t>Sep 2020 – Jul 2024</w:t>
      </w:r>
    </w:p>
    <w:p w14:paraId="66510FAD" w14:textId="77777777" w:rsidR="001362CD" w:rsidRDefault="001362CD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color w:val="auto"/>
        </w:rPr>
      </w:pPr>
      <w:r w:rsidRPr="001362CD">
        <w:rPr>
          <w:color w:val="auto"/>
        </w:rPr>
        <w:t>Relevant coursework: Programming Languages, OOP, DSA, MySQL, Computer Networks, Web Systems and Technologies.</w:t>
      </w:r>
    </w:p>
    <w:p w14:paraId="55F48A3E" w14:textId="39AE1464" w:rsidR="009B57AC" w:rsidRDefault="009B57AC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color w:val="auto"/>
        </w:rPr>
      </w:pPr>
      <w:r w:rsidRPr="00115D4E">
        <w:rPr>
          <w:color w:val="auto"/>
        </w:rPr>
        <w:t>GPA: 3.</w:t>
      </w:r>
      <w:r>
        <w:rPr>
          <w:color w:val="auto"/>
        </w:rPr>
        <w:t>92.</w:t>
      </w:r>
    </w:p>
    <w:p w14:paraId="609B1710" w14:textId="77777777" w:rsidR="00EA3107" w:rsidRPr="00A73E5A" w:rsidRDefault="00EA3107" w:rsidP="00EA3107">
      <w:pPr>
        <w:pStyle w:val="ListBullet"/>
        <w:numPr>
          <w:ilvl w:val="0"/>
          <w:numId w:val="0"/>
        </w:numPr>
        <w:pBdr>
          <w:bottom w:val="single" w:sz="24" w:space="1" w:color="53BB89"/>
        </w:pBdr>
        <w:snapToGrid w:val="0"/>
        <w:spacing w:before="0" w:line="240" w:lineRule="auto"/>
        <w:contextualSpacing/>
        <w:rPr>
          <w:color w:val="auto"/>
          <w:sz w:val="14"/>
          <w:szCs w:val="16"/>
        </w:rPr>
      </w:pPr>
    </w:p>
    <w:p w14:paraId="292F707A" w14:textId="77777777" w:rsidR="009B57AC" w:rsidRDefault="009B57AC" w:rsidP="00BB6FDD">
      <w:pPr>
        <w:pStyle w:val="Heading1"/>
        <w:snapToGrid w:val="0"/>
        <w:spacing w:before="120" w:after="80"/>
      </w:pPr>
      <w:r>
        <w:t>LANGUAGES</w:t>
      </w:r>
    </w:p>
    <w:bookmarkEnd w:id="0"/>
    <w:p w14:paraId="0B79E676" w14:textId="770DFB1C" w:rsidR="00595471" w:rsidRPr="009B57AC" w:rsidRDefault="00A0062D" w:rsidP="00A0062D">
      <w:pPr>
        <w:pStyle w:val="ListBullet"/>
        <w:numPr>
          <w:ilvl w:val="0"/>
          <w:numId w:val="0"/>
        </w:numPr>
        <w:snapToGrid w:val="0"/>
        <w:spacing w:line="240" w:lineRule="auto"/>
        <w:contextualSpacing/>
        <w:rPr>
          <w:color w:val="auto"/>
        </w:rPr>
      </w:pPr>
      <w:r w:rsidRPr="00A0062D">
        <w:rPr>
          <w:color w:val="auto"/>
        </w:rPr>
        <w:t>Turkmen (Native), English (Fluent, TOEFL), Mandarin Chinese (Fluent, HSK 5), Turkish (Fluent), Russian (Beginner).</w:t>
      </w:r>
    </w:p>
    <w:sectPr w:rsidR="00595471" w:rsidRPr="009B57AC" w:rsidSect="00A73E5A">
      <w:type w:val="continuous"/>
      <w:pgSz w:w="12240" w:h="15840"/>
      <w:pgMar w:top="810" w:right="1080" w:bottom="810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48D4A" w14:textId="77777777" w:rsidR="00260DDA" w:rsidRDefault="00260DDA" w:rsidP="00E97F0F">
      <w:r>
        <w:separator/>
      </w:r>
    </w:p>
  </w:endnote>
  <w:endnote w:type="continuationSeparator" w:id="0">
    <w:p w14:paraId="054280A0" w14:textId="77777777" w:rsidR="00260DDA" w:rsidRDefault="00260DDA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5D3C8" w14:textId="77777777" w:rsidR="00260DDA" w:rsidRDefault="00260DDA" w:rsidP="00E97F0F">
      <w:r>
        <w:separator/>
      </w:r>
    </w:p>
  </w:footnote>
  <w:footnote w:type="continuationSeparator" w:id="0">
    <w:p w14:paraId="5270CFBB" w14:textId="77777777" w:rsidR="00260DDA" w:rsidRDefault="00260DDA" w:rsidP="00E97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BC0CA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9FD4007"/>
    <w:multiLevelType w:val="multilevel"/>
    <w:tmpl w:val="4D86819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3BB89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9F6EEA2"/>
    <w:multiLevelType w:val="hybridMultilevel"/>
    <w:tmpl w:val="2A36D952"/>
    <w:lvl w:ilvl="0" w:tplc="B3822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EA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4B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27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C1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4E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43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C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6A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13B6960"/>
    <w:multiLevelType w:val="hybridMultilevel"/>
    <w:tmpl w:val="7F9C05A8"/>
    <w:lvl w:ilvl="0" w:tplc="603EA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4D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C5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65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4A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0A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26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C2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49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74996">
    <w:abstractNumId w:val="4"/>
  </w:num>
  <w:num w:numId="2" w16cid:durableId="579363217">
    <w:abstractNumId w:val="7"/>
  </w:num>
  <w:num w:numId="3" w16cid:durableId="1739477200">
    <w:abstractNumId w:val="2"/>
  </w:num>
  <w:num w:numId="4" w16cid:durableId="1850561498">
    <w:abstractNumId w:val="6"/>
  </w:num>
  <w:num w:numId="5" w16cid:durableId="1439131869">
    <w:abstractNumId w:val="3"/>
  </w:num>
  <w:num w:numId="6" w16cid:durableId="522599447">
    <w:abstractNumId w:val="0"/>
  </w:num>
  <w:num w:numId="7" w16cid:durableId="1779566287">
    <w:abstractNumId w:val="1"/>
  </w:num>
  <w:num w:numId="8" w16cid:durableId="2006325930">
    <w:abstractNumId w:val="5"/>
  </w:num>
  <w:num w:numId="9" w16cid:durableId="961574043">
    <w:abstractNumId w:val="2"/>
  </w:num>
  <w:num w:numId="10" w16cid:durableId="1617566289">
    <w:abstractNumId w:val="2"/>
  </w:num>
  <w:num w:numId="11" w16cid:durableId="1560287214">
    <w:abstractNumId w:val="2"/>
  </w:num>
  <w:num w:numId="12" w16cid:durableId="1686905432">
    <w:abstractNumId w:val="2"/>
  </w:num>
  <w:num w:numId="13" w16cid:durableId="187033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>
      <o:colormru v:ext="edit" colors="#f8fb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D8"/>
    <w:rsid w:val="000023FF"/>
    <w:rsid w:val="00026C28"/>
    <w:rsid w:val="000411ED"/>
    <w:rsid w:val="00042A89"/>
    <w:rsid w:val="00064367"/>
    <w:rsid w:val="000761F2"/>
    <w:rsid w:val="00086A02"/>
    <w:rsid w:val="000B3CCE"/>
    <w:rsid w:val="000B6298"/>
    <w:rsid w:val="000B6F56"/>
    <w:rsid w:val="000C1A67"/>
    <w:rsid w:val="000D5216"/>
    <w:rsid w:val="000D6E30"/>
    <w:rsid w:val="000E05E0"/>
    <w:rsid w:val="000E76C0"/>
    <w:rsid w:val="00101E16"/>
    <w:rsid w:val="001054FD"/>
    <w:rsid w:val="0010570D"/>
    <w:rsid w:val="00110454"/>
    <w:rsid w:val="00115D4E"/>
    <w:rsid w:val="001320BA"/>
    <w:rsid w:val="001362CD"/>
    <w:rsid w:val="00143B26"/>
    <w:rsid w:val="00144B8E"/>
    <w:rsid w:val="00153768"/>
    <w:rsid w:val="00180710"/>
    <w:rsid w:val="001908C5"/>
    <w:rsid w:val="00195EF4"/>
    <w:rsid w:val="00197664"/>
    <w:rsid w:val="001B4B05"/>
    <w:rsid w:val="001B6904"/>
    <w:rsid w:val="001C17AE"/>
    <w:rsid w:val="001D4AC6"/>
    <w:rsid w:val="001D7755"/>
    <w:rsid w:val="00206170"/>
    <w:rsid w:val="002110CE"/>
    <w:rsid w:val="00215C04"/>
    <w:rsid w:val="00222532"/>
    <w:rsid w:val="00224C65"/>
    <w:rsid w:val="00225BE1"/>
    <w:rsid w:val="00226CA7"/>
    <w:rsid w:val="00227E5B"/>
    <w:rsid w:val="002437AE"/>
    <w:rsid w:val="00246C51"/>
    <w:rsid w:val="00253CA8"/>
    <w:rsid w:val="00260B55"/>
    <w:rsid w:val="00260DDA"/>
    <w:rsid w:val="00266F9C"/>
    <w:rsid w:val="00285F5A"/>
    <w:rsid w:val="00287356"/>
    <w:rsid w:val="002A5D22"/>
    <w:rsid w:val="002C095F"/>
    <w:rsid w:val="002D6F34"/>
    <w:rsid w:val="0030456C"/>
    <w:rsid w:val="00304FD1"/>
    <w:rsid w:val="00314C9A"/>
    <w:rsid w:val="00315D35"/>
    <w:rsid w:val="00316B9C"/>
    <w:rsid w:val="003344C4"/>
    <w:rsid w:val="00334576"/>
    <w:rsid w:val="00347C6E"/>
    <w:rsid w:val="003502EB"/>
    <w:rsid w:val="00356172"/>
    <w:rsid w:val="00356697"/>
    <w:rsid w:val="003676EF"/>
    <w:rsid w:val="003818F5"/>
    <w:rsid w:val="00385A8C"/>
    <w:rsid w:val="00385FE3"/>
    <w:rsid w:val="00391973"/>
    <w:rsid w:val="003A3CEA"/>
    <w:rsid w:val="003B446A"/>
    <w:rsid w:val="003C315C"/>
    <w:rsid w:val="00404608"/>
    <w:rsid w:val="004318EF"/>
    <w:rsid w:val="00452A7E"/>
    <w:rsid w:val="00462DB0"/>
    <w:rsid w:val="00472CD8"/>
    <w:rsid w:val="00473BDA"/>
    <w:rsid w:val="00495E20"/>
    <w:rsid w:val="004B458D"/>
    <w:rsid w:val="004C3597"/>
    <w:rsid w:val="004D2889"/>
    <w:rsid w:val="004E4956"/>
    <w:rsid w:val="004F43E1"/>
    <w:rsid w:val="004F6386"/>
    <w:rsid w:val="00500975"/>
    <w:rsid w:val="00501D06"/>
    <w:rsid w:val="00510684"/>
    <w:rsid w:val="00512023"/>
    <w:rsid w:val="0051678B"/>
    <w:rsid w:val="00525678"/>
    <w:rsid w:val="00527FEB"/>
    <w:rsid w:val="0057527E"/>
    <w:rsid w:val="005813F4"/>
    <w:rsid w:val="00581799"/>
    <w:rsid w:val="0058638F"/>
    <w:rsid w:val="005931AA"/>
    <w:rsid w:val="005937B7"/>
    <w:rsid w:val="00595471"/>
    <w:rsid w:val="00596E45"/>
    <w:rsid w:val="005A12B8"/>
    <w:rsid w:val="005A3FD8"/>
    <w:rsid w:val="005A4905"/>
    <w:rsid w:val="005A5DD3"/>
    <w:rsid w:val="005A6F79"/>
    <w:rsid w:val="005A7214"/>
    <w:rsid w:val="005D2ADF"/>
    <w:rsid w:val="005E78E1"/>
    <w:rsid w:val="005F3952"/>
    <w:rsid w:val="005F5A2E"/>
    <w:rsid w:val="00607CF2"/>
    <w:rsid w:val="00615397"/>
    <w:rsid w:val="00643E15"/>
    <w:rsid w:val="00651F22"/>
    <w:rsid w:val="006658E5"/>
    <w:rsid w:val="006668D5"/>
    <w:rsid w:val="00681778"/>
    <w:rsid w:val="006826A6"/>
    <w:rsid w:val="00694B65"/>
    <w:rsid w:val="0069681E"/>
    <w:rsid w:val="006A3F33"/>
    <w:rsid w:val="006C7B3E"/>
    <w:rsid w:val="006D12C6"/>
    <w:rsid w:val="006E6F61"/>
    <w:rsid w:val="006F6E28"/>
    <w:rsid w:val="00722934"/>
    <w:rsid w:val="00726CA0"/>
    <w:rsid w:val="00754558"/>
    <w:rsid w:val="00762695"/>
    <w:rsid w:val="00765706"/>
    <w:rsid w:val="00766B2C"/>
    <w:rsid w:val="00767621"/>
    <w:rsid w:val="00773B42"/>
    <w:rsid w:val="007A5431"/>
    <w:rsid w:val="007C4701"/>
    <w:rsid w:val="007C5324"/>
    <w:rsid w:val="007D72B1"/>
    <w:rsid w:val="007F1298"/>
    <w:rsid w:val="007F49C2"/>
    <w:rsid w:val="008156AE"/>
    <w:rsid w:val="008303DB"/>
    <w:rsid w:val="00895C06"/>
    <w:rsid w:val="008A18E3"/>
    <w:rsid w:val="008B3A32"/>
    <w:rsid w:val="008B43F8"/>
    <w:rsid w:val="008B6187"/>
    <w:rsid w:val="008C49DB"/>
    <w:rsid w:val="008C5D5E"/>
    <w:rsid w:val="008D0ACA"/>
    <w:rsid w:val="008E3769"/>
    <w:rsid w:val="008E5063"/>
    <w:rsid w:val="009011B4"/>
    <w:rsid w:val="00901BA4"/>
    <w:rsid w:val="00902EBF"/>
    <w:rsid w:val="00906C9A"/>
    <w:rsid w:val="00913310"/>
    <w:rsid w:val="00931248"/>
    <w:rsid w:val="00936125"/>
    <w:rsid w:val="009432FD"/>
    <w:rsid w:val="00954226"/>
    <w:rsid w:val="009A0812"/>
    <w:rsid w:val="009B3823"/>
    <w:rsid w:val="009B57AC"/>
    <w:rsid w:val="009B70C8"/>
    <w:rsid w:val="009C538C"/>
    <w:rsid w:val="009F442E"/>
    <w:rsid w:val="009F7D0F"/>
    <w:rsid w:val="00A0062D"/>
    <w:rsid w:val="00A06949"/>
    <w:rsid w:val="00A07BB9"/>
    <w:rsid w:val="00A30BA0"/>
    <w:rsid w:val="00A40DEC"/>
    <w:rsid w:val="00A47A4E"/>
    <w:rsid w:val="00A54731"/>
    <w:rsid w:val="00A56357"/>
    <w:rsid w:val="00A66AFF"/>
    <w:rsid w:val="00A73E5A"/>
    <w:rsid w:val="00A753F2"/>
    <w:rsid w:val="00A7769C"/>
    <w:rsid w:val="00A845FE"/>
    <w:rsid w:val="00AA3564"/>
    <w:rsid w:val="00AB359B"/>
    <w:rsid w:val="00AB4707"/>
    <w:rsid w:val="00AE1FE7"/>
    <w:rsid w:val="00AF43BF"/>
    <w:rsid w:val="00AF60D5"/>
    <w:rsid w:val="00B00B32"/>
    <w:rsid w:val="00B30CC6"/>
    <w:rsid w:val="00B467EC"/>
    <w:rsid w:val="00B567BB"/>
    <w:rsid w:val="00B62940"/>
    <w:rsid w:val="00B87777"/>
    <w:rsid w:val="00BB6FDD"/>
    <w:rsid w:val="00BD6F90"/>
    <w:rsid w:val="00BE0B62"/>
    <w:rsid w:val="00C23DE3"/>
    <w:rsid w:val="00C37270"/>
    <w:rsid w:val="00C44ED9"/>
    <w:rsid w:val="00C451D9"/>
    <w:rsid w:val="00C514DD"/>
    <w:rsid w:val="00C71C1E"/>
    <w:rsid w:val="00C74AF9"/>
    <w:rsid w:val="00C81CDB"/>
    <w:rsid w:val="00CA0E2E"/>
    <w:rsid w:val="00CA192A"/>
    <w:rsid w:val="00CC0FFE"/>
    <w:rsid w:val="00CC1C31"/>
    <w:rsid w:val="00CC5157"/>
    <w:rsid w:val="00CD4E9A"/>
    <w:rsid w:val="00CE3B09"/>
    <w:rsid w:val="00D025B8"/>
    <w:rsid w:val="00D13A8A"/>
    <w:rsid w:val="00D16212"/>
    <w:rsid w:val="00D44C0E"/>
    <w:rsid w:val="00D457C6"/>
    <w:rsid w:val="00D777C3"/>
    <w:rsid w:val="00D871D4"/>
    <w:rsid w:val="00DB223B"/>
    <w:rsid w:val="00DC5710"/>
    <w:rsid w:val="00DC5E2F"/>
    <w:rsid w:val="00DD51F8"/>
    <w:rsid w:val="00DD59D9"/>
    <w:rsid w:val="00DE1094"/>
    <w:rsid w:val="00DE59B4"/>
    <w:rsid w:val="00E43686"/>
    <w:rsid w:val="00E730EF"/>
    <w:rsid w:val="00E7344F"/>
    <w:rsid w:val="00E76C1C"/>
    <w:rsid w:val="00E76D1E"/>
    <w:rsid w:val="00E97F0F"/>
    <w:rsid w:val="00EA245B"/>
    <w:rsid w:val="00EA3107"/>
    <w:rsid w:val="00EB05E4"/>
    <w:rsid w:val="00EC0BAD"/>
    <w:rsid w:val="00ED168D"/>
    <w:rsid w:val="00ED3777"/>
    <w:rsid w:val="00ED4B95"/>
    <w:rsid w:val="00EE350E"/>
    <w:rsid w:val="00EE5BEF"/>
    <w:rsid w:val="00EF0426"/>
    <w:rsid w:val="00EF5D96"/>
    <w:rsid w:val="00F06B66"/>
    <w:rsid w:val="00F21DBC"/>
    <w:rsid w:val="00F40073"/>
    <w:rsid w:val="00F462DE"/>
    <w:rsid w:val="00F51BE5"/>
    <w:rsid w:val="00F53A93"/>
    <w:rsid w:val="00F73B1E"/>
    <w:rsid w:val="00F92221"/>
    <w:rsid w:val="00FA3628"/>
    <w:rsid w:val="00FA7765"/>
    <w:rsid w:val="00FB5FCF"/>
    <w:rsid w:val="00FC6CDF"/>
    <w:rsid w:val="00FC7E27"/>
    <w:rsid w:val="00FE2DED"/>
    <w:rsid w:val="00FF16A4"/>
    <w:rsid w:val="017A2B21"/>
    <w:rsid w:val="05843CE2"/>
    <w:rsid w:val="08A92F6A"/>
    <w:rsid w:val="08D60403"/>
    <w:rsid w:val="0CD5DA4F"/>
    <w:rsid w:val="0E5FE953"/>
    <w:rsid w:val="0F77A972"/>
    <w:rsid w:val="107D9E17"/>
    <w:rsid w:val="1346A9AA"/>
    <w:rsid w:val="14F1EBAD"/>
    <w:rsid w:val="155F26D0"/>
    <w:rsid w:val="15CFC162"/>
    <w:rsid w:val="17E78AA9"/>
    <w:rsid w:val="19E71922"/>
    <w:rsid w:val="282DCDE1"/>
    <w:rsid w:val="34BE4D6F"/>
    <w:rsid w:val="3BF869CD"/>
    <w:rsid w:val="3C637407"/>
    <w:rsid w:val="404B2ED0"/>
    <w:rsid w:val="44F75261"/>
    <w:rsid w:val="4C34314E"/>
    <w:rsid w:val="50B037EC"/>
    <w:rsid w:val="5BD81678"/>
    <w:rsid w:val="5E11D269"/>
    <w:rsid w:val="6116964B"/>
    <w:rsid w:val="63EDADC9"/>
    <w:rsid w:val="64830F2B"/>
    <w:rsid w:val="69A96EE4"/>
    <w:rsid w:val="6D6B971C"/>
    <w:rsid w:val="71C8E7A9"/>
    <w:rsid w:val="7A0423C9"/>
    <w:rsid w:val="7BF7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8fbf8"/>
    </o:shapedefaults>
    <o:shapelayout v:ext="edit">
      <o:idmap v:ext="edit" data="2"/>
    </o:shapelayout>
  </w:shapeDefaults>
  <w:decimalSymbol w:val="."/>
  <w:listSeparator w:val=","/>
  <w14:docId w14:val="417E479C"/>
  <w15:chartTrackingRefBased/>
  <w15:docId w15:val="{94CE57D0-4E65-4AD4-BC30-D557159E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EF"/>
    <w:pPr>
      <w:spacing w:line="240" w:lineRule="exact"/>
    </w:pPr>
    <w:rPr>
      <w:color w:val="266044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3F8"/>
    <w:pPr>
      <w:keepNext/>
      <w:keepLines/>
      <w:spacing w:before="360"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7C5324"/>
    <w:pPr>
      <w:keepNext/>
      <w:keepLines/>
      <w:spacing w:before="24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63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66044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8B43F8"/>
    <w:rPr>
      <w:rFonts w:eastAsiaTheme="majorEastAsia" w:cs="Times New Roman (Headings CS)"/>
      <w:b/>
      <w:caps/>
      <w:color w:val="266044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5324"/>
    <w:rPr>
      <w:rFonts w:eastAsiaTheme="majorEastAsia" w:cs="Times New Roman (Headings CS)"/>
      <w:b/>
      <w:color w:val="266044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66044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000631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3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66044" w:themeColor="accent5" w:themeShade="80"/>
      <w:sz w:val="20"/>
      <w:szCs w:val="22"/>
    </w:r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4"/>
      </w:numPr>
    </w:pPr>
  </w:style>
  <w:style w:type="numbering" w:customStyle="1" w:styleId="CurrentList2">
    <w:name w:val="Current List2"/>
    <w:uiPriority w:val="99"/>
    <w:rsid w:val="005937B7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66044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66044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7"/>
      </w:numPr>
    </w:pPr>
  </w:style>
  <w:style w:type="numbering" w:customStyle="1" w:styleId="CurrentList4">
    <w:name w:val="Current List4"/>
    <w:uiPriority w:val="99"/>
    <w:rsid w:val="00AA3564"/>
    <w:pPr>
      <w:numPr>
        <w:numId w:val="8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8B43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AF43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agajansahatovofficial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agajansahatov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agajansahatov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agajansahatov.com/e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am\AppData\Roaming\Microsoft\Templates\ATS%20stylish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2D81D4-B181-4590-A346-C3D62446712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726C3C3-1FC3-4E9F-9B06-85E0A0E4B2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2C4892-4E56-4599-B1CA-3C4D883B5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stylish accounting resume.dotx</Template>
  <TotalTime>298</TotalTime>
  <Pages>1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Agajan Sahatov</dc:creator>
  <cp:keywords/>
  <dc:description/>
  <cp:lastModifiedBy>Agajan Sahatov</cp:lastModifiedBy>
  <cp:revision>142</cp:revision>
  <cp:lastPrinted>2026-06-29T11:42:00Z</cp:lastPrinted>
  <dcterms:created xsi:type="dcterms:W3CDTF">2026-06-29T06:32:00Z</dcterms:created>
  <dcterms:modified xsi:type="dcterms:W3CDTF">2026-06-29T13:12:00Z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