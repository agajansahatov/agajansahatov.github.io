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29F5A60A" w14:textId="4781AC3A" w:rsidR="14F1EBAD" w:rsidRPr="008068F2" w:rsidRDefault="00F405CE" w:rsidP="003A3E85">
      <w:pPr>
        <w:pStyle w:val="Title"/>
        <w:snapToGrid w:val="0"/>
        <w:contextualSpacing w:val="0"/>
        <w:rPr>
          <w:sz w:val="78"/>
          <w:szCs w:val="78"/>
        </w:rPr>
      </w:pPr>
      <w:bookmarkStart w:id="0" w:name="_Hlk233648876"/>
      <w:r w:rsidRPr="008068F2">
        <w:rPr>
          <w:noProof/>
          <w:sz w:val="78"/>
          <w:szCs w:val="78"/>
        </w:rPr>
        <w:drawing>
          <wp:anchor distT="0" distB="0" distL="114300" distR="114300" simplePos="0" relativeHeight="251658240" behindDoc="0" locked="0" layoutInCell="1" allowOverlap="1" wp14:anchorId="7B4B0F40" wp14:editId="66E21A5B">
            <wp:simplePos x="0" y="0"/>
            <wp:positionH relativeFrom="column">
              <wp:posOffset>5433796</wp:posOffset>
            </wp:positionH>
            <wp:positionV relativeFrom="paragraph">
              <wp:posOffset>5026</wp:posOffset>
            </wp:positionV>
            <wp:extent cx="961616" cy="961616"/>
            <wp:effectExtent l="76200" t="76200" r="67310" b="6731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4033" cy="964033"/>
                    </a:xfrm>
                    <a:prstGeom prst="ellipse">
                      <a:avLst/>
                    </a:prstGeom>
                    <a:ln w="38100" cap="rnd">
                      <a:solidFill>
                        <a:srgbClr val="266044"/>
                      </a:solidFill>
                    </a:ln>
                    <a:effectLst/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3F33" w:rsidRPr="008068F2">
        <w:rPr>
          <w:sz w:val="78"/>
          <w:szCs w:val="78"/>
        </w:rPr>
        <w:t>AGAJAN SAHATO</w:t>
      </w:r>
      <w:r w:rsidR="000A2033">
        <w:rPr>
          <w:sz w:val="78"/>
          <w:szCs w:val="78"/>
        </w:rPr>
        <w:t>W</w:t>
      </w:r>
    </w:p>
    <w:p w14:paraId="216D4AA3" w14:textId="3C48AAD6" w:rsidR="006A3F33" w:rsidRPr="00153768" w:rsidRDefault="00D62E8D" w:rsidP="008068F2">
      <w:pPr>
        <w:pStyle w:val="Heading1"/>
        <w:snapToGrid w:val="0"/>
        <w:spacing w:before="0" w:after="160"/>
        <w:contextualSpacing/>
      </w:pPr>
      <w:r w:rsidRPr="00D62E8D">
        <w:t>FULL-STACK PROGRAMM</w:t>
      </w:r>
      <w:r>
        <w:t xml:space="preserve">a </w:t>
      </w:r>
      <w:r w:rsidRPr="00D62E8D">
        <w:t>INŽENERI</w:t>
      </w:r>
    </w:p>
    <w:p w14:paraId="3589FBA5" w14:textId="611D9462" w:rsidR="00D62E8D" w:rsidRDefault="00D62E8D" w:rsidP="00CD4E9A">
      <w:pPr>
        <w:pStyle w:val="Subtitle"/>
        <w:snapToGrid w:val="0"/>
        <w:spacing w:line="240" w:lineRule="auto"/>
        <w:ind w:right="-180"/>
        <w:contextualSpacing/>
        <w:rPr>
          <w:szCs w:val="20"/>
        </w:rPr>
      </w:pPr>
      <w:r w:rsidRPr="00D62E8D">
        <w:rPr>
          <w:szCs w:val="20"/>
        </w:rPr>
        <w:t>Türkmenistan</w:t>
      </w:r>
      <w:r w:rsidR="00AC5B8C">
        <w:rPr>
          <w:szCs w:val="20"/>
        </w:rPr>
        <w:t>y</w:t>
      </w:r>
      <w:r w:rsidR="00AC5B8C">
        <w:rPr>
          <w:szCs w:val="20"/>
          <w:lang w:val="tk-TM"/>
        </w:rPr>
        <w:t>ň</w:t>
      </w:r>
      <w:r w:rsidRPr="00D62E8D">
        <w:rPr>
          <w:szCs w:val="20"/>
        </w:rPr>
        <w:t xml:space="preserve"> raýaty </w:t>
      </w:r>
      <w:r>
        <w:rPr>
          <w:szCs w:val="20"/>
        </w:rPr>
        <w:t xml:space="preserve">| </w:t>
      </w:r>
      <w:hyperlink r:id="rId11" w:history="1">
        <w:r w:rsidRPr="00C86C11">
          <w:rPr>
            <w:rStyle w:val="Hyperlink"/>
            <w:color w:val="266044"/>
            <w:szCs w:val="20"/>
          </w:rPr>
          <w:t>agajansahatov.com</w:t>
        </w:r>
      </w:hyperlink>
      <w:r w:rsidR="00AF43BF" w:rsidRPr="00AF43BF">
        <w:rPr>
          <w:szCs w:val="20"/>
        </w:rPr>
        <w:t xml:space="preserve"> </w:t>
      </w:r>
      <w:r w:rsidR="00385A8C" w:rsidRPr="00B467EC">
        <w:rPr>
          <w:szCs w:val="20"/>
        </w:rPr>
        <w:t>|</w:t>
      </w:r>
      <w:r w:rsidR="00AF43BF">
        <w:rPr>
          <w:szCs w:val="20"/>
        </w:rPr>
        <w:t xml:space="preserve"> </w:t>
      </w:r>
      <w:hyperlink r:id="rId12" w:history="1">
        <w:r w:rsidR="001320BA">
          <w:rPr>
            <w:rStyle w:val="Hyperlink"/>
            <w:color w:val="266044"/>
            <w:szCs w:val="20"/>
          </w:rPr>
          <w:t>github.com/agajansahatov</w:t>
        </w:r>
      </w:hyperlink>
      <w:r w:rsidR="00AF43BF">
        <w:rPr>
          <w:szCs w:val="20"/>
        </w:rPr>
        <w:t xml:space="preserve"> </w:t>
      </w:r>
    </w:p>
    <w:p w14:paraId="18960A7A" w14:textId="0987C718" w:rsidR="001320BA" w:rsidRPr="00CD4E9A" w:rsidRDefault="00000000" w:rsidP="00CD4E9A">
      <w:pPr>
        <w:pStyle w:val="Subtitle"/>
        <w:snapToGrid w:val="0"/>
        <w:spacing w:line="240" w:lineRule="auto"/>
        <w:ind w:right="-180"/>
        <w:contextualSpacing/>
        <w:rPr>
          <w:color w:val="266044"/>
          <w:szCs w:val="20"/>
        </w:rPr>
      </w:pPr>
      <w:hyperlink r:id="rId13" w:history="1">
        <w:r w:rsidR="001320BA">
          <w:rPr>
            <w:rStyle w:val="Hyperlink"/>
            <w:color w:val="266044"/>
            <w:szCs w:val="20"/>
          </w:rPr>
          <w:t>linkedin.com/in/agajansahatov/</w:t>
        </w:r>
      </w:hyperlink>
      <w:r w:rsidR="00AF43BF">
        <w:rPr>
          <w:szCs w:val="20"/>
        </w:rPr>
        <w:t xml:space="preserve"> </w:t>
      </w:r>
      <w:r w:rsidR="00501D06">
        <w:rPr>
          <w:szCs w:val="20"/>
        </w:rPr>
        <w:t xml:space="preserve">| </w:t>
      </w:r>
      <w:hyperlink r:id="rId14" w:history="1">
        <w:r w:rsidR="00B567BB" w:rsidRPr="00B567BB">
          <w:rPr>
            <w:rStyle w:val="Hyperlink"/>
            <w:color w:val="266044"/>
            <w:szCs w:val="20"/>
          </w:rPr>
          <w:t>agajansahatovofficial@gmail.com</w:t>
        </w:r>
      </w:hyperlink>
      <w:r w:rsidR="00B567BB">
        <w:rPr>
          <w:color w:val="266044"/>
          <w:szCs w:val="20"/>
        </w:rPr>
        <w:t xml:space="preserve"> </w:t>
      </w:r>
    </w:p>
    <w:p w14:paraId="0A887D8A" w14:textId="081DE8EE" w:rsidR="00385A8C" w:rsidRDefault="00613117" w:rsidP="008068F2">
      <w:pPr>
        <w:pBdr>
          <w:bottom w:val="single" w:sz="24" w:space="1" w:color="53BB89"/>
        </w:pBdr>
        <w:snapToGrid w:val="0"/>
        <w:spacing w:before="160" w:line="240" w:lineRule="auto"/>
        <w:rPr>
          <w:color w:val="111111"/>
        </w:rPr>
      </w:pPr>
      <w:r>
        <w:rPr>
          <w:color w:val="111111"/>
        </w:rPr>
        <w:t>Häzirki</w:t>
      </w:r>
      <w:r w:rsidR="00173459">
        <w:rPr>
          <w:color w:val="111111"/>
        </w:rPr>
        <w:t xml:space="preserve"> </w:t>
      </w:r>
      <w:r>
        <w:rPr>
          <w:color w:val="111111"/>
        </w:rPr>
        <w:t>zaman</w:t>
      </w:r>
      <w:r w:rsidRPr="00613117">
        <w:rPr>
          <w:color w:val="111111"/>
        </w:rPr>
        <w:t xml:space="preserve"> web, backend we mobil programmalary</w:t>
      </w:r>
      <w:r w:rsidR="00AC5B8C">
        <w:rPr>
          <w:color w:val="111111"/>
        </w:rPr>
        <w:t>ny</w:t>
      </w:r>
      <w:r w:rsidRPr="00613117">
        <w:rPr>
          <w:color w:val="111111"/>
        </w:rPr>
        <w:t xml:space="preserve"> </w:t>
      </w:r>
      <w:r>
        <w:rPr>
          <w:color w:val="111111"/>
        </w:rPr>
        <w:t>düzmek</w:t>
      </w:r>
      <w:r w:rsidRPr="00613117">
        <w:rPr>
          <w:color w:val="111111"/>
        </w:rPr>
        <w:t xml:space="preserve"> boýunça tejribe</w:t>
      </w:r>
      <w:r w:rsidR="00AC5B8C">
        <w:rPr>
          <w:color w:val="111111"/>
        </w:rPr>
        <w:t>li</w:t>
      </w:r>
      <w:r w:rsidRPr="00613117">
        <w:rPr>
          <w:color w:val="111111"/>
        </w:rPr>
        <w:t xml:space="preserve"> </w:t>
      </w:r>
      <w:r w:rsidR="003456CC">
        <w:rPr>
          <w:color w:val="111111"/>
        </w:rPr>
        <w:t>ökde</w:t>
      </w:r>
      <w:r w:rsidRPr="00613117">
        <w:rPr>
          <w:color w:val="111111"/>
        </w:rPr>
        <w:t xml:space="preserve"> Full-Stack </w:t>
      </w:r>
      <w:r w:rsidR="00AC5B8C">
        <w:rPr>
          <w:color w:val="111111"/>
        </w:rPr>
        <w:t>P</w:t>
      </w:r>
      <w:r w:rsidRPr="00613117">
        <w:rPr>
          <w:color w:val="111111"/>
        </w:rPr>
        <w:t xml:space="preserve">rogramma </w:t>
      </w:r>
      <w:r w:rsidR="00AC5B8C">
        <w:rPr>
          <w:color w:val="111111"/>
        </w:rPr>
        <w:t>I</w:t>
      </w:r>
      <w:r w:rsidRPr="00613117">
        <w:rPr>
          <w:color w:val="111111"/>
        </w:rPr>
        <w:t xml:space="preserve">nženeri. </w:t>
      </w:r>
      <w:r w:rsidR="00F87C5B">
        <w:rPr>
          <w:color w:val="111111"/>
        </w:rPr>
        <w:t>Hususanda</w:t>
      </w:r>
      <w:r w:rsidR="001367D1">
        <w:rPr>
          <w:color w:val="111111"/>
        </w:rPr>
        <w:t>,</w:t>
      </w:r>
      <w:r w:rsidR="00F87C5B">
        <w:rPr>
          <w:color w:val="111111"/>
        </w:rPr>
        <w:t xml:space="preserve"> </w:t>
      </w:r>
      <w:r w:rsidRPr="00613117">
        <w:rPr>
          <w:color w:val="111111"/>
        </w:rPr>
        <w:t>TypeScript, React, React Native, Next.js, Node.js, Express.js, Spring Boot, MySQL we REST API</w:t>
      </w:r>
      <w:r>
        <w:rPr>
          <w:color w:val="111111"/>
        </w:rPr>
        <w:t xml:space="preserve"> </w:t>
      </w:r>
      <w:r w:rsidR="00F87C5B">
        <w:rPr>
          <w:color w:val="111111"/>
        </w:rPr>
        <w:t>tehnologiýalarynda ýör</w:t>
      </w:r>
      <w:r w:rsidR="004207B1">
        <w:rPr>
          <w:color w:val="111111"/>
        </w:rPr>
        <w:t>i</w:t>
      </w:r>
      <w:r w:rsidR="00F87C5B">
        <w:rPr>
          <w:color w:val="111111"/>
        </w:rPr>
        <w:t>teleşen</w:t>
      </w:r>
      <w:r w:rsidRPr="00613117">
        <w:rPr>
          <w:color w:val="111111"/>
        </w:rPr>
        <w:t xml:space="preserve">. Arassa arhitektura, </w:t>
      </w:r>
      <w:r w:rsidR="000139C5">
        <w:rPr>
          <w:color w:val="111111"/>
        </w:rPr>
        <w:t>gowy</w:t>
      </w:r>
      <w:r w:rsidRPr="00613117">
        <w:rPr>
          <w:color w:val="111111"/>
        </w:rPr>
        <w:t xml:space="preserve"> ulanyjy tejribesi we ygtybarly önümleri çykarmaga üns berýär.</w:t>
      </w:r>
    </w:p>
    <w:p w14:paraId="5999C6ED" w14:textId="77777777" w:rsidR="00EA3107" w:rsidRPr="00A73E5A" w:rsidRDefault="00EA3107" w:rsidP="00225BE1">
      <w:pPr>
        <w:pBdr>
          <w:bottom w:val="single" w:sz="24" w:space="1" w:color="53BB89"/>
        </w:pBdr>
        <w:snapToGrid w:val="0"/>
        <w:spacing w:line="240" w:lineRule="auto"/>
        <w:rPr>
          <w:color w:val="111111"/>
          <w:sz w:val="14"/>
          <w:szCs w:val="16"/>
        </w:rPr>
      </w:pPr>
    </w:p>
    <w:p w14:paraId="38309E81" w14:textId="0B5DC0F6" w:rsidR="009B57AC" w:rsidRDefault="009E220C" w:rsidP="00452A7E">
      <w:pPr>
        <w:pStyle w:val="Heading1"/>
        <w:snapToGrid w:val="0"/>
        <w:spacing w:before="120" w:after="40"/>
        <w:contextualSpacing/>
      </w:pPr>
      <w:r w:rsidRPr="009E220C">
        <w:t>BAŞARNYKLAR</w:t>
      </w:r>
    </w:p>
    <w:p w14:paraId="3C3D9AEC" w14:textId="77777777" w:rsidR="009B57AC" w:rsidRDefault="009B57AC" w:rsidP="00173459">
      <w:pPr>
        <w:pStyle w:val="ListBullet"/>
        <w:adjustRightInd w:val="0"/>
        <w:snapToGrid w:val="0"/>
        <w:spacing w:before="0" w:line="240" w:lineRule="auto"/>
        <w:ind w:left="274" w:hanging="274"/>
        <w:rPr>
          <w:color w:val="auto"/>
        </w:rPr>
      </w:pPr>
      <w:r w:rsidRPr="007D72B1">
        <w:rPr>
          <w:rFonts w:eastAsiaTheme="majorEastAsia" w:cs="Times New Roman (Headings CS)"/>
          <w:b/>
          <w:szCs w:val="26"/>
        </w:rPr>
        <w:t>Frontend:</w:t>
      </w:r>
      <w:r w:rsidRPr="007D72B1">
        <w:rPr>
          <w:color w:val="auto"/>
        </w:rPr>
        <w:t xml:space="preserve"> React, TypeScript, Next.js, React Router, CSS Modules, </w:t>
      </w:r>
      <w:r w:rsidRPr="00F462DE">
        <w:rPr>
          <w:color w:val="auto"/>
        </w:rPr>
        <w:t>Tailwind CSS</w:t>
      </w:r>
      <w:r w:rsidRPr="007D72B1">
        <w:rPr>
          <w:color w:val="auto"/>
        </w:rPr>
        <w:t>, Bootstrap, Jotai, React Testing Library;</w:t>
      </w:r>
    </w:p>
    <w:p w14:paraId="226D2455" w14:textId="41BF7C0F" w:rsidR="009B57AC" w:rsidRDefault="009B57AC" w:rsidP="00173459">
      <w:pPr>
        <w:pStyle w:val="ListBullet"/>
        <w:adjustRightInd w:val="0"/>
        <w:snapToGrid w:val="0"/>
        <w:spacing w:before="0" w:line="240" w:lineRule="auto"/>
        <w:ind w:left="274" w:hanging="274"/>
        <w:rPr>
          <w:color w:val="auto"/>
        </w:rPr>
      </w:pPr>
      <w:r w:rsidRPr="007D72B1">
        <w:rPr>
          <w:rFonts w:eastAsiaTheme="majorEastAsia" w:cs="Times New Roman (Headings CS)"/>
          <w:b/>
          <w:szCs w:val="26"/>
        </w:rPr>
        <w:t>Backend:</w:t>
      </w:r>
      <w:r w:rsidRPr="007D72B1">
        <w:rPr>
          <w:color w:val="auto"/>
        </w:rPr>
        <w:t xml:space="preserve"> Java, Spring Boot, </w:t>
      </w:r>
      <w:r w:rsidRPr="00501D06">
        <w:rPr>
          <w:color w:val="auto"/>
        </w:rPr>
        <w:t>REST APIs</w:t>
      </w:r>
      <w:r w:rsidRPr="007D72B1">
        <w:rPr>
          <w:color w:val="auto"/>
        </w:rPr>
        <w:t xml:space="preserve">, Node.js &amp; Express.js, </w:t>
      </w:r>
      <w:r w:rsidRPr="00BE0B62">
        <w:rPr>
          <w:color w:val="auto"/>
        </w:rPr>
        <w:t>NestJS</w:t>
      </w:r>
      <w:r w:rsidRPr="00954226">
        <w:rPr>
          <w:color w:val="auto"/>
        </w:rPr>
        <w:t>;</w:t>
      </w:r>
    </w:p>
    <w:p w14:paraId="6F35A62C" w14:textId="33906E2A" w:rsidR="006826A6" w:rsidRPr="006826A6" w:rsidRDefault="009E220C" w:rsidP="00173459">
      <w:pPr>
        <w:pStyle w:val="ListBullet"/>
        <w:adjustRightInd w:val="0"/>
        <w:snapToGrid w:val="0"/>
        <w:spacing w:before="0" w:line="240" w:lineRule="auto"/>
        <w:ind w:left="274" w:hanging="274"/>
        <w:rPr>
          <w:color w:val="auto"/>
        </w:rPr>
      </w:pPr>
      <w:r>
        <w:rPr>
          <w:rFonts w:eastAsiaTheme="majorEastAsia" w:cs="Times New Roman (Headings CS)"/>
          <w:b/>
          <w:szCs w:val="26"/>
        </w:rPr>
        <w:t xml:space="preserve">Maglumatlar </w:t>
      </w:r>
      <w:r w:rsidR="001367D1">
        <w:rPr>
          <w:rFonts w:eastAsiaTheme="majorEastAsia" w:cs="Times New Roman (Headings CS)"/>
          <w:b/>
          <w:szCs w:val="26"/>
        </w:rPr>
        <w:t>B</w:t>
      </w:r>
      <w:r>
        <w:rPr>
          <w:rFonts w:eastAsiaTheme="majorEastAsia" w:cs="Times New Roman (Headings CS)"/>
          <w:b/>
          <w:szCs w:val="26"/>
        </w:rPr>
        <w:t xml:space="preserve">azasy </w:t>
      </w:r>
      <w:r w:rsidR="00525678">
        <w:rPr>
          <w:rFonts w:eastAsiaTheme="majorEastAsia" w:cs="Times New Roman (Headings CS)"/>
          <w:b/>
          <w:szCs w:val="26"/>
        </w:rPr>
        <w:t>&amp; ORM</w:t>
      </w:r>
      <w:r w:rsidR="006826A6" w:rsidRPr="007D72B1">
        <w:rPr>
          <w:rFonts w:eastAsiaTheme="majorEastAsia" w:cs="Times New Roman (Headings CS)"/>
          <w:b/>
          <w:szCs w:val="26"/>
        </w:rPr>
        <w:t>:</w:t>
      </w:r>
      <w:r w:rsidR="006826A6" w:rsidRPr="007D72B1">
        <w:rPr>
          <w:color w:val="auto"/>
        </w:rPr>
        <w:t xml:space="preserve"> </w:t>
      </w:r>
      <w:r w:rsidR="006826A6" w:rsidRPr="00954226">
        <w:rPr>
          <w:color w:val="auto"/>
        </w:rPr>
        <w:t>MySQL, Spring Data JPA, Prisma;</w:t>
      </w:r>
    </w:p>
    <w:p w14:paraId="50178720" w14:textId="17DE2E1D" w:rsidR="009B57AC" w:rsidRDefault="009B57AC" w:rsidP="00173459">
      <w:pPr>
        <w:pStyle w:val="ListBullet"/>
        <w:adjustRightInd w:val="0"/>
        <w:snapToGrid w:val="0"/>
        <w:spacing w:before="0" w:line="240" w:lineRule="auto"/>
        <w:ind w:left="274" w:hanging="274"/>
        <w:rPr>
          <w:color w:val="auto"/>
        </w:rPr>
      </w:pPr>
      <w:r w:rsidRPr="007D72B1">
        <w:rPr>
          <w:rFonts w:eastAsiaTheme="majorEastAsia" w:cs="Times New Roman (Headings CS)"/>
          <w:b/>
          <w:szCs w:val="26"/>
        </w:rPr>
        <w:t xml:space="preserve">Mobil: </w:t>
      </w:r>
      <w:r w:rsidRPr="007D72B1">
        <w:rPr>
          <w:color w:val="auto"/>
        </w:rPr>
        <w:t>React Native, Expo;</w:t>
      </w:r>
    </w:p>
    <w:p w14:paraId="1B3E0E49" w14:textId="179E72D6" w:rsidR="009B57AC" w:rsidRDefault="000D0EDE" w:rsidP="00173459">
      <w:pPr>
        <w:pStyle w:val="ListBullet"/>
        <w:adjustRightInd w:val="0"/>
        <w:snapToGrid w:val="0"/>
        <w:spacing w:before="0" w:line="240" w:lineRule="auto"/>
        <w:ind w:left="274" w:hanging="274"/>
        <w:rPr>
          <w:color w:val="auto"/>
        </w:rPr>
      </w:pPr>
      <w:r w:rsidRPr="000D0EDE">
        <w:rPr>
          <w:rFonts w:eastAsiaTheme="majorEastAsia" w:cs="Times New Roman (Headings CS)"/>
          <w:b/>
          <w:szCs w:val="26"/>
        </w:rPr>
        <w:t>Gurallar</w:t>
      </w:r>
      <w:r w:rsidR="009B57AC" w:rsidRPr="007D72B1">
        <w:rPr>
          <w:rFonts w:eastAsiaTheme="majorEastAsia" w:cs="Times New Roman (Headings CS)"/>
          <w:b/>
          <w:szCs w:val="26"/>
        </w:rPr>
        <w:t>:</w:t>
      </w:r>
      <w:r w:rsidR="009B57AC" w:rsidRPr="007D72B1">
        <w:rPr>
          <w:color w:val="auto"/>
        </w:rPr>
        <w:t xml:space="preserve"> Git, GitHub, Docker, Postman, MySQL Workbench, Adobe Photoshop;</w:t>
      </w:r>
    </w:p>
    <w:p w14:paraId="6FDC75DF" w14:textId="47610117" w:rsidR="00EA3107" w:rsidRDefault="000D0EDE" w:rsidP="00173459">
      <w:pPr>
        <w:pStyle w:val="ListBullet"/>
        <w:pBdr>
          <w:bottom w:val="single" w:sz="24" w:space="1" w:color="53BB89"/>
        </w:pBdr>
        <w:adjustRightInd w:val="0"/>
        <w:snapToGrid w:val="0"/>
        <w:spacing w:before="0" w:line="240" w:lineRule="auto"/>
        <w:ind w:left="274" w:hanging="274"/>
        <w:rPr>
          <w:color w:val="auto"/>
        </w:rPr>
      </w:pPr>
      <w:r w:rsidRPr="000D0EDE">
        <w:rPr>
          <w:rFonts w:eastAsiaTheme="majorEastAsia" w:cs="Times New Roman (Headings CS)"/>
          <w:b/>
          <w:szCs w:val="26"/>
        </w:rPr>
        <w:t>Beýleki</w:t>
      </w:r>
      <w:r w:rsidR="009B57AC" w:rsidRPr="009B57AC">
        <w:rPr>
          <w:rFonts w:eastAsiaTheme="majorEastAsia" w:cs="Times New Roman (Headings CS)"/>
          <w:b/>
          <w:szCs w:val="26"/>
        </w:rPr>
        <w:t>:</w:t>
      </w:r>
      <w:r w:rsidR="009B57AC" w:rsidRPr="009B57AC">
        <w:rPr>
          <w:color w:val="auto"/>
        </w:rPr>
        <w:t xml:space="preserve"> C++, Python, OOP, Data Stru</w:t>
      </w:r>
      <w:r>
        <w:rPr>
          <w:color w:val="auto"/>
        </w:rPr>
        <w:t>kturalary</w:t>
      </w:r>
      <w:r w:rsidR="009B57AC" w:rsidRPr="009B57AC">
        <w:rPr>
          <w:color w:val="auto"/>
        </w:rPr>
        <w:t xml:space="preserve"> and Algorit</w:t>
      </w:r>
      <w:r>
        <w:rPr>
          <w:color w:val="auto"/>
        </w:rPr>
        <w:t>mler</w:t>
      </w:r>
      <w:r w:rsidR="009B57AC" w:rsidRPr="009B57AC">
        <w:rPr>
          <w:color w:val="auto"/>
        </w:rPr>
        <w:t>,</w:t>
      </w:r>
      <w:r w:rsidR="00906C9A">
        <w:rPr>
          <w:color w:val="auto"/>
        </w:rPr>
        <w:t xml:space="preserve"> </w:t>
      </w:r>
      <w:r w:rsidR="009B57AC" w:rsidRPr="009B57AC">
        <w:rPr>
          <w:color w:val="auto"/>
        </w:rPr>
        <w:t xml:space="preserve">Design </w:t>
      </w:r>
      <w:r>
        <w:rPr>
          <w:color w:val="auto"/>
        </w:rPr>
        <w:t>Na</w:t>
      </w:r>
      <w:r w:rsidRPr="000D0EDE">
        <w:rPr>
          <w:color w:val="auto"/>
        </w:rPr>
        <w:t>gyşlary</w:t>
      </w:r>
      <w:r w:rsidR="009B57AC" w:rsidRPr="009B57AC">
        <w:rPr>
          <w:color w:val="auto"/>
        </w:rPr>
        <w:t xml:space="preserve">, </w:t>
      </w:r>
      <w:r>
        <w:rPr>
          <w:color w:val="auto"/>
        </w:rPr>
        <w:t>Birlik Testi</w:t>
      </w:r>
      <w:r w:rsidR="009B57AC" w:rsidRPr="009B57AC">
        <w:rPr>
          <w:color w:val="auto"/>
        </w:rPr>
        <w:t>.</w:t>
      </w:r>
    </w:p>
    <w:p w14:paraId="09DF5700" w14:textId="77777777" w:rsidR="00EA3107" w:rsidRPr="00A73E5A" w:rsidRDefault="00EA3107" w:rsidP="00EA3107">
      <w:pPr>
        <w:pStyle w:val="ListBullet"/>
        <w:numPr>
          <w:ilvl w:val="0"/>
          <w:numId w:val="0"/>
        </w:numPr>
        <w:pBdr>
          <w:bottom w:val="single" w:sz="24" w:space="1" w:color="53BB89"/>
        </w:pBdr>
        <w:spacing w:before="0" w:line="240" w:lineRule="auto"/>
        <w:contextualSpacing/>
        <w:rPr>
          <w:color w:val="auto"/>
          <w:sz w:val="14"/>
          <w:szCs w:val="16"/>
        </w:rPr>
      </w:pPr>
    </w:p>
    <w:p w14:paraId="38BE1484" w14:textId="2118B837" w:rsidR="009B57AC" w:rsidRPr="00215C04" w:rsidRDefault="00AD449E" w:rsidP="00D16212">
      <w:pPr>
        <w:pStyle w:val="Heading1"/>
        <w:snapToGrid w:val="0"/>
        <w:spacing w:before="120" w:after="80"/>
      </w:pPr>
      <w:r w:rsidRPr="00AD449E">
        <w:t>IŞ TEJRIBESI</w:t>
      </w:r>
    </w:p>
    <w:p w14:paraId="6F25DBC0" w14:textId="6940CA44" w:rsidR="009B57AC" w:rsidRPr="00215C04" w:rsidRDefault="009B57AC" w:rsidP="009B57AC">
      <w:pPr>
        <w:pStyle w:val="ListBullet"/>
        <w:numPr>
          <w:ilvl w:val="0"/>
          <w:numId w:val="0"/>
        </w:numPr>
        <w:snapToGrid w:val="0"/>
        <w:spacing w:before="0" w:line="240" w:lineRule="auto"/>
        <w:rPr>
          <w:b/>
          <w:bCs/>
          <w:color w:val="auto"/>
        </w:rPr>
      </w:pPr>
      <w:r w:rsidRPr="00215C04">
        <w:rPr>
          <w:b/>
          <w:bCs/>
          <w:szCs w:val="20"/>
        </w:rPr>
        <w:t xml:space="preserve">Full-Stack </w:t>
      </w:r>
      <w:r w:rsidR="00176325">
        <w:rPr>
          <w:b/>
          <w:bCs/>
          <w:szCs w:val="20"/>
        </w:rPr>
        <w:t>Programmist</w:t>
      </w:r>
      <w:r w:rsidRPr="00215C04">
        <w:rPr>
          <w:b/>
          <w:bCs/>
          <w:szCs w:val="20"/>
        </w:rPr>
        <w:t xml:space="preserve"> | Xcargo |</w:t>
      </w:r>
      <w:r>
        <w:rPr>
          <w:b/>
          <w:bCs/>
          <w:szCs w:val="20"/>
        </w:rPr>
        <w:t xml:space="preserve"> </w:t>
      </w:r>
      <w:hyperlink r:id="rId15" w:history="1">
        <w:r w:rsidR="00622B6B" w:rsidRPr="00622B6B">
          <w:rPr>
            <w:rStyle w:val="Hyperlink"/>
            <w:b/>
            <w:color w:val="266044"/>
            <w:szCs w:val="20"/>
          </w:rPr>
          <w:t>www.xcargo.com.tm</w:t>
        </w:r>
      </w:hyperlink>
      <w:r w:rsidR="00622B6B">
        <w:rPr>
          <w:b/>
          <w:bCs/>
          <w:szCs w:val="20"/>
        </w:rPr>
        <w:t xml:space="preserve"> </w:t>
      </w:r>
      <w:r>
        <w:rPr>
          <w:b/>
          <w:bCs/>
          <w:szCs w:val="20"/>
        </w:rPr>
        <w:t>|</w:t>
      </w:r>
      <w:r w:rsidR="00FC7E27">
        <w:rPr>
          <w:b/>
          <w:bCs/>
          <w:szCs w:val="20"/>
        </w:rPr>
        <w:t xml:space="preserve"> </w:t>
      </w:r>
      <w:r w:rsidR="00D601A5">
        <w:rPr>
          <w:b/>
          <w:bCs/>
          <w:szCs w:val="20"/>
        </w:rPr>
        <w:t>I</w:t>
      </w:r>
      <w:r w:rsidRPr="00215C04">
        <w:rPr>
          <w:b/>
          <w:bCs/>
          <w:szCs w:val="20"/>
        </w:rPr>
        <w:t xml:space="preserve">wu, </w:t>
      </w:r>
      <w:r w:rsidR="00C1492A">
        <w:rPr>
          <w:b/>
          <w:bCs/>
          <w:szCs w:val="20"/>
        </w:rPr>
        <w:t>Jejiaň</w:t>
      </w:r>
      <w:r w:rsidRPr="00215C04">
        <w:rPr>
          <w:b/>
          <w:bCs/>
          <w:szCs w:val="20"/>
        </w:rPr>
        <w:t xml:space="preserve">, </w:t>
      </w:r>
      <w:r w:rsidR="00C1492A">
        <w:rPr>
          <w:b/>
          <w:bCs/>
          <w:szCs w:val="20"/>
        </w:rPr>
        <w:t>Hytaý Halk Respublikasy</w:t>
      </w:r>
      <w:r w:rsidRPr="00215C04">
        <w:rPr>
          <w:b/>
          <w:bCs/>
          <w:szCs w:val="20"/>
        </w:rPr>
        <w:t xml:space="preserve"> </w:t>
      </w:r>
      <w:r>
        <w:rPr>
          <w:b/>
          <w:bCs/>
          <w:szCs w:val="20"/>
        </w:rPr>
        <w:t>|</w:t>
      </w:r>
      <w:r w:rsidR="00FC7E27">
        <w:rPr>
          <w:b/>
          <w:bCs/>
          <w:szCs w:val="20"/>
        </w:rPr>
        <w:t xml:space="preserve"> </w:t>
      </w:r>
      <w:r w:rsidR="00C1492A">
        <w:rPr>
          <w:b/>
          <w:bCs/>
          <w:szCs w:val="20"/>
        </w:rPr>
        <w:t>Gibrid</w:t>
      </w:r>
    </w:p>
    <w:p w14:paraId="1A6C3FC0" w14:textId="6332DA4E" w:rsidR="009B57AC" w:rsidRPr="007F1298" w:rsidRDefault="005B3E89" w:rsidP="009B57AC">
      <w:pPr>
        <w:pStyle w:val="ListBullet"/>
        <w:numPr>
          <w:ilvl w:val="0"/>
          <w:numId w:val="0"/>
        </w:numPr>
        <w:snapToGrid w:val="0"/>
        <w:spacing w:before="0" w:line="240" w:lineRule="auto"/>
        <w:contextualSpacing/>
        <w:rPr>
          <w:b/>
          <w:bCs/>
          <w:szCs w:val="20"/>
        </w:rPr>
      </w:pPr>
      <w:r w:rsidRPr="005B3E89">
        <w:rPr>
          <w:b/>
          <w:bCs/>
          <w:szCs w:val="20"/>
        </w:rPr>
        <w:t>Maý 2025 – Maý 2026</w:t>
      </w:r>
    </w:p>
    <w:p w14:paraId="45D66AE9" w14:textId="028357CE" w:rsidR="009B57AC" w:rsidRPr="00115D4E" w:rsidRDefault="004541A8" w:rsidP="009B57AC">
      <w:pPr>
        <w:pStyle w:val="ListBullet"/>
        <w:numPr>
          <w:ilvl w:val="0"/>
          <w:numId w:val="0"/>
        </w:numPr>
        <w:snapToGrid w:val="0"/>
        <w:spacing w:before="0" w:line="240" w:lineRule="auto"/>
        <w:contextualSpacing/>
        <w:rPr>
          <w:color w:val="auto"/>
        </w:rPr>
      </w:pPr>
      <w:r w:rsidRPr="004541A8">
        <w:rPr>
          <w:color w:val="auto"/>
        </w:rPr>
        <w:t>Next.js, React Native we MySQL ulanyp</w:t>
      </w:r>
      <w:r w:rsidR="00AF7559">
        <w:rPr>
          <w:color w:val="auto"/>
        </w:rPr>
        <w:t xml:space="preserve"> full-stack</w:t>
      </w:r>
      <w:r w:rsidRPr="004541A8">
        <w:rPr>
          <w:color w:val="auto"/>
        </w:rPr>
        <w:t xml:space="preserve"> logistika web, backend we mobil </w:t>
      </w:r>
      <w:r w:rsidR="00EF217C">
        <w:rPr>
          <w:color w:val="auto"/>
        </w:rPr>
        <w:t>ulgamlaryny</w:t>
      </w:r>
      <w:r w:rsidRPr="004541A8">
        <w:rPr>
          <w:color w:val="auto"/>
        </w:rPr>
        <w:t xml:space="preserve"> </w:t>
      </w:r>
      <w:r w:rsidR="00EF217C">
        <w:rPr>
          <w:color w:val="auto"/>
        </w:rPr>
        <w:t>düzdüm</w:t>
      </w:r>
      <w:r w:rsidRPr="004541A8">
        <w:rPr>
          <w:color w:val="auto"/>
        </w:rPr>
        <w:t>.</w:t>
      </w:r>
    </w:p>
    <w:p w14:paraId="4DD05565" w14:textId="709461D8" w:rsidR="009B57AC" w:rsidRPr="00EA245B" w:rsidRDefault="009B57AC" w:rsidP="009B57AC">
      <w:pPr>
        <w:pStyle w:val="ListBullet"/>
        <w:numPr>
          <w:ilvl w:val="0"/>
          <w:numId w:val="0"/>
        </w:numPr>
        <w:snapToGrid w:val="0"/>
        <w:spacing w:line="240" w:lineRule="auto"/>
        <w:rPr>
          <w:b/>
          <w:bCs/>
          <w:color w:val="auto"/>
        </w:rPr>
      </w:pPr>
      <w:r w:rsidRPr="00EA245B">
        <w:rPr>
          <w:b/>
          <w:bCs/>
          <w:szCs w:val="20"/>
        </w:rPr>
        <w:t xml:space="preserve">Front-End </w:t>
      </w:r>
      <w:r w:rsidR="00D601A5">
        <w:rPr>
          <w:b/>
          <w:bCs/>
          <w:szCs w:val="20"/>
        </w:rPr>
        <w:t>Tejribeçisi</w:t>
      </w:r>
      <w:r w:rsidRPr="00EA245B">
        <w:rPr>
          <w:b/>
          <w:bCs/>
          <w:szCs w:val="20"/>
        </w:rPr>
        <w:t xml:space="preserve"> | Smart Walnut Technology | Nan</w:t>
      </w:r>
      <w:r w:rsidR="00D601A5">
        <w:rPr>
          <w:b/>
          <w:bCs/>
          <w:szCs w:val="20"/>
        </w:rPr>
        <w:t>çaň</w:t>
      </w:r>
      <w:r w:rsidRPr="00EA245B">
        <w:rPr>
          <w:b/>
          <w:bCs/>
          <w:szCs w:val="20"/>
        </w:rPr>
        <w:t>, Ji</w:t>
      </w:r>
      <w:r w:rsidR="00D601A5">
        <w:rPr>
          <w:b/>
          <w:bCs/>
          <w:szCs w:val="20"/>
        </w:rPr>
        <w:t>ýaňsi</w:t>
      </w:r>
      <w:r w:rsidRPr="00EA245B">
        <w:rPr>
          <w:b/>
          <w:bCs/>
          <w:szCs w:val="20"/>
        </w:rPr>
        <w:t xml:space="preserve">, </w:t>
      </w:r>
      <w:r w:rsidR="00C56765">
        <w:rPr>
          <w:b/>
          <w:bCs/>
          <w:szCs w:val="20"/>
        </w:rPr>
        <w:t>Hytaý Halk Respublikasy</w:t>
      </w:r>
      <w:r w:rsidR="00C56765" w:rsidRPr="00215C04">
        <w:rPr>
          <w:b/>
          <w:bCs/>
          <w:szCs w:val="20"/>
        </w:rPr>
        <w:t xml:space="preserve"> </w:t>
      </w:r>
      <w:r>
        <w:rPr>
          <w:b/>
          <w:bCs/>
          <w:szCs w:val="20"/>
        </w:rPr>
        <w:t xml:space="preserve">| </w:t>
      </w:r>
      <w:r w:rsidR="00D601A5">
        <w:rPr>
          <w:b/>
          <w:bCs/>
          <w:szCs w:val="20"/>
        </w:rPr>
        <w:t>Ofisda</w:t>
      </w:r>
    </w:p>
    <w:p w14:paraId="4C68DAFC" w14:textId="00FC2098" w:rsidR="009B57AC" w:rsidRPr="007F1298" w:rsidRDefault="00B23392" w:rsidP="009B57AC">
      <w:pPr>
        <w:pStyle w:val="ListBullet"/>
        <w:numPr>
          <w:ilvl w:val="0"/>
          <w:numId w:val="0"/>
        </w:numPr>
        <w:snapToGrid w:val="0"/>
        <w:spacing w:before="0" w:line="240" w:lineRule="auto"/>
        <w:contextualSpacing/>
        <w:rPr>
          <w:b/>
          <w:bCs/>
          <w:szCs w:val="20"/>
        </w:rPr>
      </w:pPr>
      <w:r w:rsidRPr="00B23392">
        <w:rPr>
          <w:b/>
          <w:bCs/>
          <w:szCs w:val="20"/>
        </w:rPr>
        <w:t>Noýabr 2024 – Dekabr 2024</w:t>
      </w:r>
    </w:p>
    <w:p w14:paraId="6DA5C079" w14:textId="2C85C226" w:rsidR="009B57AC" w:rsidRPr="00115D4E" w:rsidRDefault="00D3493C" w:rsidP="009B57AC">
      <w:pPr>
        <w:pStyle w:val="ListBullet"/>
        <w:numPr>
          <w:ilvl w:val="0"/>
          <w:numId w:val="0"/>
        </w:numPr>
        <w:snapToGrid w:val="0"/>
        <w:spacing w:before="0" w:line="240" w:lineRule="auto"/>
        <w:contextualSpacing/>
        <w:rPr>
          <w:color w:val="auto"/>
        </w:rPr>
      </w:pPr>
      <w:r w:rsidRPr="00D3493C">
        <w:rPr>
          <w:color w:val="auto"/>
        </w:rPr>
        <w:t>Ofisd</w:t>
      </w:r>
      <w:r w:rsidR="00F64169">
        <w:rPr>
          <w:color w:val="auto"/>
        </w:rPr>
        <w:t>äki t</w:t>
      </w:r>
      <w:r w:rsidRPr="00D3493C">
        <w:rPr>
          <w:color w:val="auto"/>
        </w:rPr>
        <w:t>oparda TypeScript, React, we Ant</w:t>
      </w:r>
      <w:r w:rsidR="00F64169">
        <w:rPr>
          <w:color w:val="auto"/>
        </w:rPr>
        <w:t>D</w:t>
      </w:r>
      <w:r w:rsidRPr="00D3493C">
        <w:rPr>
          <w:color w:val="auto"/>
        </w:rPr>
        <w:t xml:space="preserve"> ulanyp, komponent esasly </w:t>
      </w:r>
      <w:r w:rsidR="002A0C72">
        <w:rPr>
          <w:color w:val="auto"/>
        </w:rPr>
        <w:t xml:space="preserve">ulanyjy </w:t>
      </w:r>
      <w:r w:rsidRPr="00D3493C">
        <w:rPr>
          <w:color w:val="auto"/>
        </w:rPr>
        <w:t xml:space="preserve">interfeýslerini </w:t>
      </w:r>
      <w:r w:rsidR="000B7457">
        <w:rPr>
          <w:color w:val="auto"/>
        </w:rPr>
        <w:t>düzmeklige g</w:t>
      </w:r>
      <w:r w:rsidR="006A3231">
        <w:rPr>
          <w:color w:val="auto"/>
        </w:rPr>
        <w:t>oşant goşdum</w:t>
      </w:r>
      <w:r w:rsidRPr="00D3493C">
        <w:rPr>
          <w:color w:val="auto"/>
        </w:rPr>
        <w:t>.</w:t>
      </w:r>
    </w:p>
    <w:p w14:paraId="0AD5D460" w14:textId="6728F522" w:rsidR="009B57AC" w:rsidRPr="00EA245B" w:rsidRDefault="007F1848" w:rsidP="009B57AC">
      <w:pPr>
        <w:pStyle w:val="ListBullet"/>
        <w:numPr>
          <w:ilvl w:val="0"/>
          <w:numId w:val="0"/>
        </w:numPr>
        <w:snapToGrid w:val="0"/>
        <w:spacing w:line="240" w:lineRule="auto"/>
        <w:rPr>
          <w:b/>
          <w:bCs/>
          <w:color w:val="auto"/>
        </w:rPr>
      </w:pPr>
      <w:r>
        <w:rPr>
          <w:b/>
          <w:bCs/>
          <w:szCs w:val="20"/>
        </w:rPr>
        <w:t>Programma Inženerligi ugrundan Türgen</w:t>
      </w:r>
      <w:r w:rsidR="009B57AC" w:rsidRPr="00EA245B">
        <w:rPr>
          <w:b/>
          <w:bCs/>
          <w:szCs w:val="20"/>
        </w:rPr>
        <w:t xml:space="preserve"> | Zhilin Information Technology Co., Ltd. | </w:t>
      </w:r>
      <w:r w:rsidR="001A0C52" w:rsidRPr="001A0C52">
        <w:rPr>
          <w:b/>
          <w:bCs/>
          <w:szCs w:val="20"/>
        </w:rPr>
        <w:t xml:space="preserve">Taýýüwän, Şansi, Hytaý </w:t>
      </w:r>
      <w:r w:rsidR="009B57AC">
        <w:rPr>
          <w:b/>
          <w:bCs/>
          <w:szCs w:val="20"/>
        </w:rPr>
        <w:t xml:space="preserve">| </w:t>
      </w:r>
      <w:r w:rsidR="001A0C52">
        <w:rPr>
          <w:b/>
          <w:bCs/>
          <w:szCs w:val="20"/>
        </w:rPr>
        <w:t>Ofisde</w:t>
      </w:r>
    </w:p>
    <w:p w14:paraId="48412870" w14:textId="77FB7B0F" w:rsidR="009B57AC" w:rsidRPr="007F1298" w:rsidRDefault="00B677AE" w:rsidP="009B57AC">
      <w:pPr>
        <w:pStyle w:val="ListBullet"/>
        <w:numPr>
          <w:ilvl w:val="0"/>
          <w:numId w:val="0"/>
        </w:numPr>
        <w:snapToGrid w:val="0"/>
        <w:spacing w:before="0" w:line="240" w:lineRule="auto"/>
        <w:contextualSpacing/>
        <w:rPr>
          <w:b/>
          <w:bCs/>
          <w:szCs w:val="20"/>
        </w:rPr>
      </w:pPr>
      <w:r w:rsidRPr="00B677AE">
        <w:rPr>
          <w:b/>
          <w:bCs/>
          <w:szCs w:val="20"/>
        </w:rPr>
        <w:t>Aprel 2024</w:t>
      </w:r>
    </w:p>
    <w:p w14:paraId="6B99B7F1" w14:textId="3E817A51" w:rsidR="009B57AC" w:rsidRDefault="008D4170" w:rsidP="009B57AC">
      <w:pPr>
        <w:pStyle w:val="ListBullet"/>
        <w:numPr>
          <w:ilvl w:val="0"/>
          <w:numId w:val="0"/>
        </w:numPr>
        <w:spacing w:before="0" w:line="240" w:lineRule="auto"/>
        <w:contextualSpacing/>
        <w:rPr>
          <w:color w:val="auto"/>
        </w:rPr>
      </w:pPr>
      <w:r w:rsidRPr="008D4170">
        <w:rPr>
          <w:color w:val="auto"/>
        </w:rPr>
        <w:t xml:space="preserve">Python, Arduino, </w:t>
      </w:r>
      <w:r>
        <w:rPr>
          <w:color w:val="auto"/>
        </w:rPr>
        <w:t>Deep Learning</w:t>
      </w:r>
      <w:r w:rsidRPr="008D4170">
        <w:rPr>
          <w:color w:val="auto"/>
        </w:rPr>
        <w:t xml:space="preserve">, </w:t>
      </w:r>
      <w:r>
        <w:rPr>
          <w:color w:val="auto"/>
        </w:rPr>
        <w:t>D</w:t>
      </w:r>
      <w:r w:rsidRPr="008D4170">
        <w:rPr>
          <w:color w:val="auto"/>
        </w:rPr>
        <w:t xml:space="preserve">izaýn </w:t>
      </w:r>
      <w:r>
        <w:rPr>
          <w:color w:val="auto"/>
        </w:rPr>
        <w:t>N</w:t>
      </w:r>
      <w:r w:rsidRPr="008D4170">
        <w:rPr>
          <w:color w:val="auto"/>
        </w:rPr>
        <w:t>agyşlary we AI simulýator b</w:t>
      </w:r>
      <w:r w:rsidR="00921E5C">
        <w:rPr>
          <w:color w:val="auto"/>
        </w:rPr>
        <w:t>/n</w:t>
      </w:r>
      <w:r w:rsidRPr="008D4170">
        <w:rPr>
          <w:color w:val="auto"/>
        </w:rPr>
        <w:t xml:space="preserve"> IoT Smart Home we UDS taslamalaryny </w:t>
      </w:r>
      <w:r>
        <w:rPr>
          <w:color w:val="auto"/>
        </w:rPr>
        <w:t>düzdüm</w:t>
      </w:r>
      <w:r w:rsidRPr="008D4170">
        <w:rPr>
          <w:color w:val="auto"/>
        </w:rPr>
        <w:t>.</w:t>
      </w:r>
    </w:p>
    <w:p w14:paraId="0129CC84" w14:textId="77777777" w:rsidR="00EA3107" w:rsidRPr="00A73E5A" w:rsidRDefault="00EA3107" w:rsidP="00EA3107">
      <w:pPr>
        <w:pStyle w:val="ListBullet"/>
        <w:numPr>
          <w:ilvl w:val="0"/>
          <w:numId w:val="0"/>
        </w:numPr>
        <w:pBdr>
          <w:bottom w:val="single" w:sz="24" w:space="1" w:color="53BB89"/>
        </w:pBdr>
        <w:spacing w:before="0" w:line="240" w:lineRule="auto"/>
        <w:contextualSpacing/>
        <w:rPr>
          <w:color w:val="auto"/>
          <w:sz w:val="14"/>
          <w:szCs w:val="16"/>
        </w:rPr>
      </w:pPr>
    </w:p>
    <w:p w14:paraId="68E2A9C4" w14:textId="56A85DFB" w:rsidR="009B57AC" w:rsidRDefault="00921E5C" w:rsidP="00225BE1">
      <w:pPr>
        <w:pStyle w:val="Heading1"/>
        <w:snapToGrid w:val="0"/>
        <w:spacing w:before="120" w:after="40"/>
      </w:pPr>
      <w:r w:rsidRPr="00921E5C">
        <w:t>TASLAMALAR</w:t>
      </w:r>
    </w:p>
    <w:p w14:paraId="5A97A622" w14:textId="08B4E01E" w:rsidR="009B57AC" w:rsidRDefault="009B57AC" w:rsidP="00D777C3">
      <w:pPr>
        <w:pStyle w:val="ListBullet"/>
        <w:snapToGrid w:val="0"/>
        <w:spacing w:before="0" w:line="240" w:lineRule="auto"/>
        <w:ind w:left="270" w:hanging="270"/>
        <w:rPr>
          <w:color w:val="auto"/>
        </w:rPr>
      </w:pPr>
      <w:r w:rsidRPr="00EC0BAD">
        <w:rPr>
          <w:b/>
          <w:bCs/>
          <w:szCs w:val="20"/>
        </w:rPr>
        <w:t>Xcargo –</w:t>
      </w:r>
      <w:r w:rsidRPr="005931AA">
        <w:rPr>
          <w:color w:val="auto"/>
        </w:rPr>
        <w:t xml:space="preserve"> </w:t>
      </w:r>
      <w:r w:rsidR="006D5A00" w:rsidRPr="006D5A00">
        <w:rPr>
          <w:color w:val="auto"/>
        </w:rPr>
        <w:t xml:space="preserve">React, Next.js, MySQL we React Native ulanyp </w:t>
      </w:r>
      <w:r w:rsidR="001807CF">
        <w:rPr>
          <w:color w:val="auto"/>
        </w:rPr>
        <w:t>düzlen</w:t>
      </w:r>
      <w:r w:rsidR="006D5A00" w:rsidRPr="006D5A00">
        <w:rPr>
          <w:color w:val="auto"/>
        </w:rPr>
        <w:t xml:space="preserve"> backend, web we mobil full-stack logistika platformasy.</w:t>
      </w:r>
    </w:p>
    <w:p w14:paraId="06CD4FB4" w14:textId="3D74437A" w:rsidR="009B57AC" w:rsidRDefault="009B57AC" w:rsidP="00D777C3">
      <w:pPr>
        <w:pStyle w:val="ListBullet"/>
        <w:snapToGrid w:val="0"/>
        <w:spacing w:before="0" w:line="240" w:lineRule="auto"/>
        <w:ind w:left="270" w:hanging="270"/>
        <w:rPr>
          <w:color w:val="auto"/>
        </w:rPr>
      </w:pPr>
      <w:r w:rsidRPr="00DE59B4">
        <w:rPr>
          <w:b/>
          <w:bCs/>
          <w:szCs w:val="20"/>
        </w:rPr>
        <w:t>Utopia –</w:t>
      </w:r>
      <w:r w:rsidRPr="00DE59B4">
        <w:rPr>
          <w:color w:val="auto"/>
        </w:rPr>
        <w:t xml:space="preserve"> </w:t>
      </w:r>
      <w:r w:rsidR="00705087" w:rsidRPr="00705087">
        <w:rPr>
          <w:color w:val="auto"/>
        </w:rPr>
        <w:t xml:space="preserve">Java, Spring Boot, MySQL, React, Bootstrap we Axios ulanyp </w:t>
      </w:r>
      <w:r w:rsidR="00705087">
        <w:rPr>
          <w:color w:val="auto"/>
        </w:rPr>
        <w:t>düzlen</w:t>
      </w:r>
      <w:r w:rsidR="00705087" w:rsidRPr="00705087">
        <w:rPr>
          <w:color w:val="auto"/>
        </w:rPr>
        <w:t xml:space="preserve"> full-stack e-commerce dükany.</w:t>
      </w:r>
    </w:p>
    <w:p w14:paraId="4403B70E" w14:textId="1E921F2B" w:rsidR="009B57AC" w:rsidRDefault="009B57AC" w:rsidP="00D777C3">
      <w:pPr>
        <w:pStyle w:val="ListBullet"/>
        <w:snapToGrid w:val="0"/>
        <w:spacing w:before="0" w:line="240" w:lineRule="auto"/>
        <w:ind w:left="270" w:hanging="270"/>
        <w:rPr>
          <w:color w:val="auto"/>
        </w:rPr>
      </w:pPr>
      <w:r>
        <w:rPr>
          <w:b/>
          <w:bCs/>
          <w:szCs w:val="20"/>
        </w:rPr>
        <w:t>Home Guardian</w:t>
      </w:r>
      <w:r w:rsidRPr="00EC0BAD">
        <w:rPr>
          <w:b/>
          <w:bCs/>
          <w:szCs w:val="20"/>
        </w:rPr>
        <w:t xml:space="preserve"> –</w:t>
      </w:r>
      <w:r w:rsidRPr="005931AA">
        <w:rPr>
          <w:color w:val="auto"/>
        </w:rPr>
        <w:t xml:space="preserve"> </w:t>
      </w:r>
      <w:r w:rsidR="0063294D" w:rsidRPr="0063294D">
        <w:rPr>
          <w:color w:val="auto"/>
        </w:rPr>
        <w:t xml:space="preserve">Python, Arduino we PyMata4EX ulanyp </w:t>
      </w:r>
      <w:r w:rsidR="0063294D">
        <w:rPr>
          <w:color w:val="auto"/>
        </w:rPr>
        <w:t>düzlen</w:t>
      </w:r>
      <w:r w:rsidR="0063294D" w:rsidRPr="0063294D">
        <w:rPr>
          <w:color w:val="auto"/>
        </w:rPr>
        <w:t xml:space="preserve"> IoT akylly öý gözegçilik ulgamy.</w:t>
      </w:r>
    </w:p>
    <w:p w14:paraId="24929F66" w14:textId="6B922596" w:rsidR="009B57AC" w:rsidRDefault="009B57AC" w:rsidP="00D777C3">
      <w:pPr>
        <w:pStyle w:val="ListBullet"/>
        <w:snapToGrid w:val="0"/>
        <w:spacing w:before="0" w:line="240" w:lineRule="auto"/>
        <w:ind w:left="270" w:hanging="270"/>
        <w:rPr>
          <w:color w:val="auto"/>
        </w:rPr>
      </w:pPr>
      <w:r w:rsidRPr="009B57AC">
        <w:rPr>
          <w:b/>
          <w:bCs/>
          <w:szCs w:val="20"/>
        </w:rPr>
        <w:t>U</w:t>
      </w:r>
      <w:r w:rsidR="004A3CC4">
        <w:rPr>
          <w:b/>
          <w:bCs/>
          <w:szCs w:val="20"/>
        </w:rPr>
        <w:t>DS</w:t>
      </w:r>
      <w:r w:rsidRPr="009B57AC">
        <w:rPr>
          <w:b/>
          <w:bCs/>
          <w:szCs w:val="20"/>
        </w:rPr>
        <w:t xml:space="preserve"> – </w:t>
      </w:r>
      <w:r w:rsidR="00CA3F2B" w:rsidRPr="00CA3F2B">
        <w:rPr>
          <w:color w:val="auto"/>
        </w:rPr>
        <w:t xml:space="preserve">Python, </w:t>
      </w:r>
      <w:r w:rsidR="005D22E0">
        <w:rPr>
          <w:color w:val="auto"/>
        </w:rPr>
        <w:t>Deep Learning</w:t>
      </w:r>
      <w:r w:rsidR="00CA3F2B" w:rsidRPr="00CA3F2B">
        <w:rPr>
          <w:color w:val="auto"/>
        </w:rPr>
        <w:t xml:space="preserve">, </w:t>
      </w:r>
      <w:r w:rsidR="002D21F7">
        <w:rPr>
          <w:color w:val="auto"/>
        </w:rPr>
        <w:t>S</w:t>
      </w:r>
      <w:r w:rsidR="00CA3F2B" w:rsidRPr="00CA3F2B">
        <w:rPr>
          <w:color w:val="auto"/>
        </w:rPr>
        <w:t>ocket</w:t>
      </w:r>
      <w:r w:rsidR="00AC5B8C">
        <w:rPr>
          <w:color w:val="auto"/>
        </w:rPr>
        <w:t>ler</w:t>
      </w:r>
      <w:r w:rsidR="00CA3F2B" w:rsidRPr="00CA3F2B">
        <w:rPr>
          <w:color w:val="auto"/>
        </w:rPr>
        <w:t xml:space="preserve"> we </w:t>
      </w:r>
      <w:r w:rsidR="004A3CC4">
        <w:rPr>
          <w:color w:val="auto"/>
        </w:rPr>
        <w:t>Ýu</w:t>
      </w:r>
      <w:r w:rsidR="00CA3F2B" w:rsidRPr="00CA3F2B">
        <w:rPr>
          <w:color w:val="auto"/>
        </w:rPr>
        <w:t>da</w:t>
      </w:r>
      <w:r w:rsidR="004A3CC4">
        <w:rPr>
          <w:color w:val="auto"/>
        </w:rPr>
        <w:t>s</w:t>
      </w:r>
      <w:r w:rsidR="00CA3F2B" w:rsidRPr="00CA3F2B">
        <w:rPr>
          <w:color w:val="auto"/>
        </w:rPr>
        <w:t>it</w:t>
      </w:r>
      <w:r w:rsidR="004A3CC4">
        <w:rPr>
          <w:color w:val="auto"/>
        </w:rPr>
        <w:t>y</w:t>
      </w:r>
      <w:r w:rsidR="00CA3F2B" w:rsidRPr="00CA3F2B">
        <w:rPr>
          <w:color w:val="auto"/>
        </w:rPr>
        <w:t xml:space="preserve"> Simu</w:t>
      </w:r>
      <w:r w:rsidR="004A3CC4">
        <w:rPr>
          <w:color w:val="auto"/>
        </w:rPr>
        <w:t>lýator</w:t>
      </w:r>
      <w:r w:rsidR="00CA3F2B" w:rsidRPr="00CA3F2B">
        <w:rPr>
          <w:color w:val="auto"/>
        </w:rPr>
        <w:t xml:space="preserve"> ulanyp </w:t>
      </w:r>
      <w:r w:rsidR="009A3C70">
        <w:rPr>
          <w:color w:val="auto"/>
        </w:rPr>
        <w:t>düzlen</w:t>
      </w:r>
      <w:r w:rsidR="00CA3F2B" w:rsidRPr="00CA3F2B">
        <w:rPr>
          <w:color w:val="auto"/>
        </w:rPr>
        <w:t xml:space="preserve"> awtonom sürüş </w:t>
      </w:r>
      <w:r w:rsidR="004A3CC4">
        <w:rPr>
          <w:color w:val="auto"/>
        </w:rPr>
        <w:t>ulgamy</w:t>
      </w:r>
      <w:r w:rsidR="00CA3F2B" w:rsidRPr="00CA3F2B">
        <w:rPr>
          <w:color w:val="auto"/>
        </w:rPr>
        <w:t>.</w:t>
      </w:r>
    </w:p>
    <w:p w14:paraId="5511C3C3" w14:textId="77777777" w:rsidR="00EA3107" w:rsidRPr="00A73E5A" w:rsidRDefault="00EA3107" w:rsidP="00EA3107">
      <w:pPr>
        <w:pStyle w:val="ListBullet"/>
        <w:numPr>
          <w:ilvl w:val="0"/>
          <w:numId w:val="0"/>
        </w:numPr>
        <w:pBdr>
          <w:bottom w:val="single" w:sz="24" w:space="1" w:color="53BB89"/>
        </w:pBdr>
        <w:snapToGrid w:val="0"/>
        <w:spacing w:before="0" w:line="240" w:lineRule="auto"/>
        <w:rPr>
          <w:color w:val="auto"/>
          <w:sz w:val="14"/>
          <w:szCs w:val="16"/>
        </w:rPr>
      </w:pPr>
    </w:p>
    <w:p w14:paraId="784D7FE9" w14:textId="31A3192A" w:rsidR="009B57AC" w:rsidRPr="008303DB" w:rsidRDefault="0031563D" w:rsidP="00D16212">
      <w:pPr>
        <w:pStyle w:val="Heading1"/>
        <w:snapToGrid w:val="0"/>
        <w:spacing w:before="120" w:after="80"/>
      </w:pPr>
      <w:r w:rsidRPr="0031563D">
        <w:t>BILIM</w:t>
      </w:r>
    </w:p>
    <w:p w14:paraId="5030FE56" w14:textId="0095CC91" w:rsidR="009B57AC" w:rsidRPr="00253CA8" w:rsidRDefault="00652C54" w:rsidP="00452A7E">
      <w:pPr>
        <w:pStyle w:val="ListBullet"/>
        <w:numPr>
          <w:ilvl w:val="0"/>
          <w:numId w:val="0"/>
        </w:numPr>
        <w:snapToGrid w:val="0"/>
        <w:spacing w:line="240" w:lineRule="auto"/>
        <w:rPr>
          <w:b/>
          <w:bCs/>
          <w:color w:val="auto"/>
        </w:rPr>
      </w:pPr>
      <w:r w:rsidRPr="00652C54">
        <w:rPr>
          <w:b/>
          <w:bCs/>
        </w:rPr>
        <w:t xml:space="preserve">Programma </w:t>
      </w:r>
      <w:r>
        <w:rPr>
          <w:b/>
          <w:bCs/>
        </w:rPr>
        <w:t>I</w:t>
      </w:r>
      <w:r w:rsidRPr="00652C54">
        <w:rPr>
          <w:b/>
          <w:bCs/>
        </w:rPr>
        <w:t>nženerligi boýunça magistr derejesi</w:t>
      </w:r>
      <w:r w:rsidRPr="00652C54">
        <w:rPr>
          <w:b/>
          <w:bCs/>
        </w:rPr>
        <w:t xml:space="preserve"> </w:t>
      </w:r>
      <w:r w:rsidR="009B57AC" w:rsidRPr="00253CA8">
        <w:rPr>
          <w:b/>
          <w:bCs/>
        </w:rPr>
        <w:t>| Nan</w:t>
      </w:r>
      <w:r w:rsidR="00053533">
        <w:rPr>
          <w:b/>
          <w:bCs/>
        </w:rPr>
        <w:t>çaň</w:t>
      </w:r>
      <w:r w:rsidR="009B57AC" w:rsidRPr="00253CA8">
        <w:rPr>
          <w:b/>
          <w:bCs/>
        </w:rPr>
        <w:t xml:space="preserve"> </w:t>
      </w:r>
      <w:r w:rsidR="00053533">
        <w:rPr>
          <w:b/>
          <w:bCs/>
        </w:rPr>
        <w:t>Uniwersiteti</w:t>
      </w:r>
      <w:r w:rsidR="009B57AC" w:rsidRPr="00253CA8">
        <w:rPr>
          <w:b/>
          <w:bCs/>
        </w:rPr>
        <w:t xml:space="preserve"> | </w:t>
      </w:r>
      <w:r w:rsidR="00432AD0">
        <w:rPr>
          <w:b/>
          <w:bCs/>
        </w:rPr>
        <w:t>Nançaň</w:t>
      </w:r>
      <w:r w:rsidR="009B57AC" w:rsidRPr="00253CA8">
        <w:rPr>
          <w:b/>
          <w:bCs/>
        </w:rPr>
        <w:t xml:space="preserve">, </w:t>
      </w:r>
      <w:r w:rsidR="00C5536B">
        <w:rPr>
          <w:b/>
          <w:bCs/>
        </w:rPr>
        <w:t>Jiaňsi,</w:t>
      </w:r>
      <w:r w:rsidR="009B57AC" w:rsidRPr="00253CA8">
        <w:rPr>
          <w:b/>
          <w:bCs/>
        </w:rPr>
        <w:t xml:space="preserve"> </w:t>
      </w:r>
      <w:r w:rsidR="00C5536B">
        <w:rPr>
          <w:b/>
          <w:bCs/>
        </w:rPr>
        <w:t>Hytaý Halk Respublikasy</w:t>
      </w:r>
    </w:p>
    <w:p w14:paraId="029A0A47" w14:textId="54F1C496" w:rsidR="009B57AC" w:rsidRPr="007F1298" w:rsidRDefault="007C5065" w:rsidP="00452A7E">
      <w:pPr>
        <w:pStyle w:val="ListBullet"/>
        <w:numPr>
          <w:ilvl w:val="0"/>
          <w:numId w:val="0"/>
        </w:numPr>
        <w:snapToGrid w:val="0"/>
        <w:spacing w:before="0" w:line="240" w:lineRule="auto"/>
        <w:contextualSpacing/>
        <w:rPr>
          <w:b/>
          <w:bCs/>
          <w:szCs w:val="20"/>
        </w:rPr>
      </w:pPr>
      <w:r w:rsidRPr="007C5065">
        <w:rPr>
          <w:b/>
          <w:bCs/>
          <w:szCs w:val="20"/>
        </w:rPr>
        <w:t>Sentýabr 2024 – Iýul 2027</w:t>
      </w:r>
    </w:p>
    <w:p w14:paraId="6A8901E2" w14:textId="2810BB61" w:rsidR="009B57AC" w:rsidRPr="00253CA8" w:rsidRDefault="00E25588" w:rsidP="00452A7E">
      <w:pPr>
        <w:pStyle w:val="ListBullet"/>
        <w:numPr>
          <w:ilvl w:val="0"/>
          <w:numId w:val="0"/>
        </w:numPr>
        <w:snapToGrid w:val="0"/>
        <w:spacing w:before="0" w:line="240" w:lineRule="auto"/>
        <w:rPr>
          <w:color w:val="auto"/>
        </w:rPr>
      </w:pPr>
      <w:r w:rsidRPr="00E25588">
        <w:rPr>
          <w:color w:val="auto"/>
        </w:rPr>
        <w:t xml:space="preserve">Gözleg ugry: Emeli </w:t>
      </w:r>
      <w:r>
        <w:rPr>
          <w:color w:val="auto"/>
        </w:rPr>
        <w:t>Zehin</w:t>
      </w:r>
      <w:r w:rsidRPr="00E25588">
        <w:rPr>
          <w:color w:val="auto"/>
        </w:rPr>
        <w:t xml:space="preserve"> we onuň ulanylyşy.</w:t>
      </w:r>
    </w:p>
    <w:p w14:paraId="251A2EDF" w14:textId="16293730" w:rsidR="009B57AC" w:rsidRDefault="001D2A78" w:rsidP="00452A7E">
      <w:pPr>
        <w:pStyle w:val="ListBullet"/>
        <w:numPr>
          <w:ilvl w:val="0"/>
          <w:numId w:val="0"/>
        </w:numPr>
        <w:snapToGrid w:val="0"/>
        <w:spacing w:line="240" w:lineRule="auto"/>
        <w:rPr>
          <w:color w:val="auto"/>
        </w:rPr>
      </w:pPr>
      <w:r w:rsidRPr="001D2A78">
        <w:rPr>
          <w:b/>
          <w:bCs/>
        </w:rPr>
        <w:t xml:space="preserve">Kompýuter </w:t>
      </w:r>
      <w:r w:rsidR="00E37D24">
        <w:rPr>
          <w:b/>
          <w:bCs/>
        </w:rPr>
        <w:t>Y</w:t>
      </w:r>
      <w:r w:rsidRPr="001D2A78">
        <w:rPr>
          <w:b/>
          <w:bCs/>
        </w:rPr>
        <w:t>l</w:t>
      </w:r>
      <w:r>
        <w:rPr>
          <w:b/>
          <w:bCs/>
        </w:rPr>
        <w:t>my</w:t>
      </w:r>
      <w:r w:rsidRPr="001D2A78">
        <w:rPr>
          <w:b/>
          <w:bCs/>
        </w:rPr>
        <w:t xml:space="preserve"> we </w:t>
      </w:r>
      <w:r w:rsidR="00E37D24">
        <w:rPr>
          <w:b/>
          <w:bCs/>
        </w:rPr>
        <w:t>T</w:t>
      </w:r>
      <w:r w:rsidRPr="001D2A78">
        <w:rPr>
          <w:b/>
          <w:bCs/>
        </w:rPr>
        <w:t>ehnologiýasy boýunça bakalawr derejesi</w:t>
      </w:r>
      <w:r w:rsidR="009B57AC" w:rsidRPr="00253CA8">
        <w:rPr>
          <w:b/>
          <w:bCs/>
        </w:rPr>
        <w:t xml:space="preserve"> | </w:t>
      </w:r>
      <w:r w:rsidR="00E37D24" w:rsidRPr="00E37D24">
        <w:rPr>
          <w:b/>
          <w:bCs/>
        </w:rPr>
        <w:t>Taýýüwän Tehnologiýa Uniwersiteti</w:t>
      </w:r>
      <w:r w:rsidR="009B57AC" w:rsidRPr="00253CA8">
        <w:rPr>
          <w:b/>
          <w:bCs/>
        </w:rPr>
        <w:t xml:space="preserve"> | </w:t>
      </w:r>
      <w:r w:rsidR="008410CC" w:rsidRPr="008410CC">
        <w:rPr>
          <w:b/>
          <w:bCs/>
        </w:rPr>
        <w:t>Taýýüwän, Şansi, Hytaý</w:t>
      </w:r>
      <w:r w:rsidR="008410CC">
        <w:rPr>
          <w:b/>
          <w:bCs/>
        </w:rPr>
        <w:t xml:space="preserve"> Halk Respublikasy</w:t>
      </w:r>
      <w:r w:rsidR="009B57AC" w:rsidRPr="00115D4E">
        <w:rPr>
          <w:color w:val="auto"/>
        </w:rPr>
        <w:t xml:space="preserve"> </w:t>
      </w:r>
    </w:p>
    <w:p w14:paraId="73962C43" w14:textId="54B4973B" w:rsidR="009B57AC" w:rsidRDefault="00B7538E" w:rsidP="00452A7E">
      <w:pPr>
        <w:pStyle w:val="ListBullet"/>
        <w:numPr>
          <w:ilvl w:val="0"/>
          <w:numId w:val="0"/>
        </w:numPr>
        <w:snapToGrid w:val="0"/>
        <w:spacing w:before="0" w:line="240" w:lineRule="auto"/>
        <w:contextualSpacing/>
        <w:rPr>
          <w:b/>
          <w:bCs/>
          <w:szCs w:val="20"/>
        </w:rPr>
      </w:pPr>
      <w:r w:rsidRPr="00B7538E">
        <w:rPr>
          <w:b/>
          <w:bCs/>
          <w:szCs w:val="20"/>
        </w:rPr>
        <w:t>Sentýabr 2020 – Iýul 2024</w:t>
      </w:r>
    </w:p>
    <w:p w14:paraId="55F48A3E" w14:textId="7498A477" w:rsidR="009B57AC" w:rsidRDefault="00FC7292" w:rsidP="009B57AC">
      <w:pPr>
        <w:pStyle w:val="ListBullet"/>
        <w:numPr>
          <w:ilvl w:val="0"/>
          <w:numId w:val="0"/>
        </w:numPr>
        <w:snapToGrid w:val="0"/>
        <w:spacing w:before="0" w:line="240" w:lineRule="auto"/>
        <w:contextualSpacing/>
        <w:rPr>
          <w:color w:val="auto"/>
        </w:rPr>
      </w:pPr>
      <w:r w:rsidRPr="00FC7292">
        <w:rPr>
          <w:color w:val="auto"/>
        </w:rPr>
        <w:t>Degişli dersler: Program</w:t>
      </w:r>
      <w:r w:rsidR="00D36916">
        <w:rPr>
          <w:color w:val="auto"/>
        </w:rPr>
        <w:t>lama</w:t>
      </w:r>
      <w:r w:rsidRPr="00FC7292">
        <w:rPr>
          <w:color w:val="auto"/>
        </w:rPr>
        <w:t xml:space="preserve"> </w:t>
      </w:r>
      <w:r w:rsidR="00AF59F7">
        <w:rPr>
          <w:color w:val="auto"/>
        </w:rPr>
        <w:t>D</w:t>
      </w:r>
      <w:r w:rsidRPr="00FC7292">
        <w:rPr>
          <w:color w:val="auto"/>
        </w:rPr>
        <w:t xml:space="preserve">illeri, OOP, DSA, MySQL, </w:t>
      </w:r>
      <w:r w:rsidR="00AF59F7">
        <w:rPr>
          <w:color w:val="auto"/>
        </w:rPr>
        <w:t>K</w:t>
      </w:r>
      <w:r w:rsidRPr="00FC7292">
        <w:rPr>
          <w:color w:val="auto"/>
        </w:rPr>
        <w:t xml:space="preserve">ompýuter </w:t>
      </w:r>
      <w:r w:rsidR="00AF59F7">
        <w:rPr>
          <w:color w:val="auto"/>
        </w:rPr>
        <w:t>T</w:t>
      </w:r>
      <w:r w:rsidRPr="00FC7292">
        <w:rPr>
          <w:color w:val="auto"/>
        </w:rPr>
        <w:t xml:space="preserve">orlary, </w:t>
      </w:r>
      <w:r w:rsidR="00AF59F7">
        <w:rPr>
          <w:color w:val="auto"/>
        </w:rPr>
        <w:t>W</w:t>
      </w:r>
      <w:r w:rsidRPr="00FC7292">
        <w:rPr>
          <w:color w:val="auto"/>
        </w:rPr>
        <w:t xml:space="preserve">eb </w:t>
      </w:r>
      <w:r w:rsidR="00AF59F7">
        <w:rPr>
          <w:color w:val="auto"/>
        </w:rPr>
        <w:t>U</w:t>
      </w:r>
      <w:r w:rsidRPr="00FC7292">
        <w:rPr>
          <w:color w:val="auto"/>
        </w:rPr>
        <w:t xml:space="preserve">lgamlary we </w:t>
      </w:r>
      <w:r w:rsidR="00AF59F7">
        <w:rPr>
          <w:color w:val="auto"/>
        </w:rPr>
        <w:t>T</w:t>
      </w:r>
      <w:r w:rsidRPr="00FC7292">
        <w:rPr>
          <w:color w:val="auto"/>
        </w:rPr>
        <w:t>ehnologiýalary.</w:t>
      </w:r>
      <w:r w:rsidR="00D36916">
        <w:rPr>
          <w:color w:val="auto"/>
        </w:rPr>
        <w:t xml:space="preserve"> </w:t>
      </w:r>
      <w:r w:rsidR="009B57AC" w:rsidRPr="00115D4E">
        <w:rPr>
          <w:color w:val="auto"/>
        </w:rPr>
        <w:t>GPA: 3.</w:t>
      </w:r>
      <w:r w:rsidR="009B57AC">
        <w:rPr>
          <w:color w:val="auto"/>
        </w:rPr>
        <w:t>92.</w:t>
      </w:r>
    </w:p>
    <w:p w14:paraId="609B1710" w14:textId="77777777" w:rsidR="00EA3107" w:rsidRPr="00A73E5A" w:rsidRDefault="00EA3107" w:rsidP="00EA3107">
      <w:pPr>
        <w:pStyle w:val="ListBullet"/>
        <w:numPr>
          <w:ilvl w:val="0"/>
          <w:numId w:val="0"/>
        </w:numPr>
        <w:pBdr>
          <w:bottom w:val="single" w:sz="24" w:space="1" w:color="53BB89"/>
        </w:pBdr>
        <w:snapToGrid w:val="0"/>
        <w:spacing w:before="0" w:line="240" w:lineRule="auto"/>
        <w:contextualSpacing/>
        <w:rPr>
          <w:color w:val="auto"/>
          <w:sz w:val="14"/>
          <w:szCs w:val="16"/>
        </w:rPr>
      </w:pPr>
    </w:p>
    <w:p w14:paraId="292F707A" w14:textId="4011C6B0" w:rsidR="009B57AC" w:rsidRDefault="0019029C" w:rsidP="00BB6FDD">
      <w:pPr>
        <w:pStyle w:val="Heading1"/>
        <w:snapToGrid w:val="0"/>
        <w:spacing w:before="120" w:after="80"/>
      </w:pPr>
      <w:r w:rsidRPr="0019029C">
        <w:t>DILLER</w:t>
      </w:r>
    </w:p>
    <w:bookmarkEnd w:id="0"/>
    <w:p w14:paraId="0B79E676" w14:textId="7F8DF673" w:rsidR="00595471" w:rsidRPr="009B57AC" w:rsidRDefault="005B5E62" w:rsidP="005B5E62">
      <w:pPr>
        <w:pStyle w:val="ListBullet"/>
        <w:numPr>
          <w:ilvl w:val="0"/>
          <w:numId w:val="0"/>
        </w:numPr>
        <w:snapToGrid w:val="0"/>
        <w:spacing w:before="100" w:line="240" w:lineRule="auto"/>
        <w:contextualSpacing/>
        <w:rPr>
          <w:color w:val="auto"/>
        </w:rPr>
      </w:pPr>
      <w:r w:rsidRPr="005B5E62">
        <w:rPr>
          <w:color w:val="auto"/>
        </w:rPr>
        <w:t>Türkmen dili (ene dili), iňlis dili (</w:t>
      </w:r>
      <w:r>
        <w:rPr>
          <w:color w:val="auto"/>
        </w:rPr>
        <w:t>suwara</w:t>
      </w:r>
      <w:r w:rsidRPr="005B5E62">
        <w:rPr>
          <w:color w:val="auto"/>
        </w:rPr>
        <w:t>, TOEFL), mandarin hytaý dili (</w:t>
      </w:r>
      <w:r w:rsidR="009D4BF5">
        <w:rPr>
          <w:color w:val="auto"/>
        </w:rPr>
        <w:t>suwara</w:t>
      </w:r>
      <w:r w:rsidRPr="005B5E62">
        <w:rPr>
          <w:color w:val="auto"/>
        </w:rPr>
        <w:t>, HSK 5), türk dili (</w:t>
      </w:r>
      <w:r w:rsidR="00DE396E">
        <w:rPr>
          <w:color w:val="auto"/>
        </w:rPr>
        <w:t>suwara</w:t>
      </w:r>
      <w:r w:rsidRPr="005B5E62">
        <w:rPr>
          <w:color w:val="auto"/>
        </w:rPr>
        <w:t>), rus dili (başlangyç).</w:t>
      </w:r>
    </w:p>
    <w:sectPr w:rsidR="00595471" w:rsidRPr="009B57AC" w:rsidSect="003A3E85">
      <w:type w:val="continuous"/>
      <w:pgSz w:w="12240" w:h="15840"/>
      <w:pgMar w:top="810" w:right="1080" w:bottom="720" w:left="108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1974FC" w14:textId="77777777" w:rsidR="00E94C95" w:rsidRDefault="00E94C95" w:rsidP="00E97F0F">
      <w:r>
        <w:separator/>
      </w:r>
    </w:p>
  </w:endnote>
  <w:endnote w:type="continuationSeparator" w:id="0">
    <w:p w14:paraId="5C898358" w14:textId="77777777" w:rsidR="00E94C95" w:rsidRDefault="00E94C95" w:rsidP="00E97F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33A2EF" w14:textId="77777777" w:rsidR="00E94C95" w:rsidRDefault="00E94C95" w:rsidP="00E97F0F">
      <w:r>
        <w:separator/>
      </w:r>
    </w:p>
  </w:footnote>
  <w:footnote w:type="continuationSeparator" w:id="0">
    <w:p w14:paraId="618DB270" w14:textId="77777777" w:rsidR="00E94C95" w:rsidRDefault="00E94C95" w:rsidP="00E97F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BC0CA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B86682"/>
    <w:multiLevelType w:val="multilevel"/>
    <w:tmpl w:val="0409001D"/>
    <w:styleLink w:val="CurrentList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9FD4007"/>
    <w:multiLevelType w:val="multilevel"/>
    <w:tmpl w:val="4D868194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53BB89" w:themeColor="accent5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0942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0942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3" w15:restartNumberingAfterBreak="0">
    <w:nsid w:val="251F3DC0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29F6EEA2"/>
    <w:multiLevelType w:val="hybridMultilevel"/>
    <w:tmpl w:val="2A36D952"/>
    <w:lvl w:ilvl="0" w:tplc="B3822B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BEA2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64BF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B272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2C1B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A4ED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1438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8C06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D6A5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72543F"/>
    <w:multiLevelType w:val="multilevel"/>
    <w:tmpl w:val="7116F050"/>
    <w:styleLink w:val="CurrentList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C82C8C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0942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0942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6" w15:restartNumberingAfterBreak="0">
    <w:nsid w:val="5CE45619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713B6960"/>
    <w:multiLevelType w:val="hybridMultilevel"/>
    <w:tmpl w:val="7F9C05A8"/>
    <w:lvl w:ilvl="0" w:tplc="603EAC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C4DB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9C57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B65F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34AA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70A9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0261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0C26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A496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0974996">
    <w:abstractNumId w:val="4"/>
  </w:num>
  <w:num w:numId="2" w16cid:durableId="579363217">
    <w:abstractNumId w:val="7"/>
  </w:num>
  <w:num w:numId="3" w16cid:durableId="1739477200">
    <w:abstractNumId w:val="2"/>
  </w:num>
  <w:num w:numId="4" w16cid:durableId="1850561498">
    <w:abstractNumId w:val="6"/>
  </w:num>
  <w:num w:numId="5" w16cid:durableId="1439131869">
    <w:abstractNumId w:val="3"/>
  </w:num>
  <w:num w:numId="6" w16cid:durableId="522599447">
    <w:abstractNumId w:val="0"/>
  </w:num>
  <w:num w:numId="7" w16cid:durableId="1779566287">
    <w:abstractNumId w:val="1"/>
  </w:num>
  <w:num w:numId="8" w16cid:durableId="2006325930">
    <w:abstractNumId w:val="5"/>
  </w:num>
  <w:num w:numId="9" w16cid:durableId="961574043">
    <w:abstractNumId w:val="2"/>
  </w:num>
  <w:num w:numId="10" w16cid:durableId="1617566289">
    <w:abstractNumId w:val="2"/>
  </w:num>
  <w:num w:numId="11" w16cid:durableId="1560287214">
    <w:abstractNumId w:val="2"/>
  </w:num>
  <w:num w:numId="12" w16cid:durableId="1686905432">
    <w:abstractNumId w:val="2"/>
  </w:num>
  <w:num w:numId="13" w16cid:durableId="18703398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attachedTemplate r:id="rId1"/>
  <w:defaultTabStop w:val="720"/>
  <w:characterSpacingControl w:val="doNotCompress"/>
  <w:hdrShapeDefaults>
    <o:shapedefaults v:ext="edit" spidmax="2050">
      <o:colormru v:ext="edit" colors="#f8fbf8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FD8"/>
    <w:rsid w:val="000023FF"/>
    <w:rsid w:val="000139C5"/>
    <w:rsid w:val="00026C28"/>
    <w:rsid w:val="000411ED"/>
    <w:rsid w:val="00042A89"/>
    <w:rsid w:val="00053533"/>
    <w:rsid w:val="00064367"/>
    <w:rsid w:val="000761F2"/>
    <w:rsid w:val="00086A02"/>
    <w:rsid w:val="000A2033"/>
    <w:rsid w:val="000B3CCE"/>
    <w:rsid w:val="000B6298"/>
    <w:rsid w:val="000B6F56"/>
    <w:rsid w:val="000B7457"/>
    <w:rsid w:val="000C1A67"/>
    <w:rsid w:val="000D0EDE"/>
    <w:rsid w:val="000D5216"/>
    <w:rsid w:val="000D6E30"/>
    <w:rsid w:val="000E05E0"/>
    <w:rsid w:val="000E76C0"/>
    <w:rsid w:val="00101E16"/>
    <w:rsid w:val="001054FD"/>
    <w:rsid w:val="0010570D"/>
    <w:rsid w:val="00110454"/>
    <w:rsid w:val="00115D4E"/>
    <w:rsid w:val="001208FD"/>
    <w:rsid w:val="001320BA"/>
    <w:rsid w:val="001362CD"/>
    <w:rsid w:val="001367D1"/>
    <w:rsid w:val="00143B26"/>
    <w:rsid w:val="00144B8E"/>
    <w:rsid w:val="00153768"/>
    <w:rsid w:val="00173459"/>
    <w:rsid w:val="00176325"/>
    <w:rsid w:val="00180710"/>
    <w:rsid w:val="001807CF"/>
    <w:rsid w:val="0019029C"/>
    <w:rsid w:val="001908C5"/>
    <w:rsid w:val="00195EF4"/>
    <w:rsid w:val="00197664"/>
    <w:rsid w:val="001A0C52"/>
    <w:rsid w:val="001B3993"/>
    <w:rsid w:val="001B4B05"/>
    <w:rsid w:val="001B6904"/>
    <w:rsid w:val="001C17AE"/>
    <w:rsid w:val="001D2A78"/>
    <w:rsid w:val="001D4AC6"/>
    <w:rsid w:val="001D7755"/>
    <w:rsid w:val="00206170"/>
    <w:rsid w:val="002110CE"/>
    <w:rsid w:val="00215C04"/>
    <w:rsid w:val="00222532"/>
    <w:rsid w:val="00224C65"/>
    <w:rsid w:val="00225BE1"/>
    <w:rsid w:val="00226CA7"/>
    <w:rsid w:val="00227E5B"/>
    <w:rsid w:val="002437AE"/>
    <w:rsid w:val="00246C51"/>
    <w:rsid w:val="00253CA8"/>
    <w:rsid w:val="00260B55"/>
    <w:rsid w:val="00260DDA"/>
    <w:rsid w:val="00266F9C"/>
    <w:rsid w:val="00285F5A"/>
    <w:rsid w:val="00287356"/>
    <w:rsid w:val="002A0C72"/>
    <w:rsid w:val="002A5D22"/>
    <w:rsid w:val="002C095F"/>
    <w:rsid w:val="002D21F7"/>
    <w:rsid w:val="002D6F34"/>
    <w:rsid w:val="0030456C"/>
    <w:rsid w:val="00304FD1"/>
    <w:rsid w:val="00314C9A"/>
    <w:rsid w:val="0031563D"/>
    <w:rsid w:val="00315D35"/>
    <w:rsid w:val="00316B9C"/>
    <w:rsid w:val="003344C4"/>
    <w:rsid w:val="00334576"/>
    <w:rsid w:val="003456CC"/>
    <w:rsid w:val="00347C6E"/>
    <w:rsid w:val="003502EB"/>
    <w:rsid w:val="00356172"/>
    <w:rsid w:val="00356697"/>
    <w:rsid w:val="003676EF"/>
    <w:rsid w:val="003818F5"/>
    <w:rsid w:val="00385A8C"/>
    <w:rsid w:val="00385FE3"/>
    <w:rsid w:val="00391973"/>
    <w:rsid w:val="003A3CEA"/>
    <w:rsid w:val="003A3E85"/>
    <w:rsid w:val="003B446A"/>
    <w:rsid w:val="003C315C"/>
    <w:rsid w:val="00404608"/>
    <w:rsid w:val="004207B1"/>
    <w:rsid w:val="004318EF"/>
    <w:rsid w:val="00432AD0"/>
    <w:rsid w:val="00452A7E"/>
    <w:rsid w:val="004541A8"/>
    <w:rsid w:val="00462DB0"/>
    <w:rsid w:val="00472CD8"/>
    <w:rsid w:val="00473BDA"/>
    <w:rsid w:val="00495E20"/>
    <w:rsid w:val="004A3CC4"/>
    <w:rsid w:val="004B458D"/>
    <w:rsid w:val="004C3597"/>
    <w:rsid w:val="004D2889"/>
    <w:rsid w:val="004E4956"/>
    <w:rsid w:val="004F43E1"/>
    <w:rsid w:val="004F6386"/>
    <w:rsid w:val="00500975"/>
    <w:rsid w:val="00501D06"/>
    <w:rsid w:val="00510684"/>
    <w:rsid w:val="00512023"/>
    <w:rsid w:val="00512335"/>
    <w:rsid w:val="0051678B"/>
    <w:rsid w:val="00525678"/>
    <w:rsid w:val="00527FEB"/>
    <w:rsid w:val="0057527E"/>
    <w:rsid w:val="005813F4"/>
    <w:rsid w:val="00581799"/>
    <w:rsid w:val="0058638F"/>
    <w:rsid w:val="005931AA"/>
    <w:rsid w:val="005937B7"/>
    <w:rsid w:val="00595471"/>
    <w:rsid w:val="00596E45"/>
    <w:rsid w:val="005A12B8"/>
    <w:rsid w:val="005A3FD8"/>
    <w:rsid w:val="005A4905"/>
    <w:rsid w:val="005A5DD3"/>
    <w:rsid w:val="005A6F79"/>
    <w:rsid w:val="005A7214"/>
    <w:rsid w:val="005B3E89"/>
    <w:rsid w:val="005B5E62"/>
    <w:rsid w:val="005D22E0"/>
    <w:rsid w:val="005D2ADF"/>
    <w:rsid w:val="005E78E1"/>
    <w:rsid w:val="005F3952"/>
    <w:rsid w:val="005F5A2E"/>
    <w:rsid w:val="00607CF2"/>
    <w:rsid w:val="006104FF"/>
    <w:rsid w:val="00613117"/>
    <w:rsid w:val="00615397"/>
    <w:rsid w:val="00622B6B"/>
    <w:rsid w:val="0063294D"/>
    <w:rsid w:val="00643E15"/>
    <w:rsid w:val="00651F22"/>
    <w:rsid w:val="00652C54"/>
    <w:rsid w:val="006658E5"/>
    <w:rsid w:val="006668D5"/>
    <w:rsid w:val="00681778"/>
    <w:rsid w:val="006826A6"/>
    <w:rsid w:val="00694B65"/>
    <w:rsid w:val="0069681E"/>
    <w:rsid w:val="006A3231"/>
    <w:rsid w:val="006A3F33"/>
    <w:rsid w:val="006C7B3E"/>
    <w:rsid w:val="006D12C6"/>
    <w:rsid w:val="006D5A00"/>
    <w:rsid w:val="006E6F61"/>
    <w:rsid w:val="006F6E28"/>
    <w:rsid w:val="00705087"/>
    <w:rsid w:val="00722934"/>
    <w:rsid w:val="00726CA0"/>
    <w:rsid w:val="00754558"/>
    <w:rsid w:val="00762695"/>
    <w:rsid w:val="00765706"/>
    <w:rsid w:val="00766B2C"/>
    <w:rsid w:val="00767621"/>
    <w:rsid w:val="00773B42"/>
    <w:rsid w:val="007A5431"/>
    <w:rsid w:val="007C4701"/>
    <w:rsid w:val="007C5065"/>
    <w:rsid w:val="007C5324"/>
    <w:rsid w:val="007D72B1"/>
    <w:rsid w:val="007E1C6D"/>
    <w:rsid w:val="007F1298"/>
    <w:rsid w:val="007F1848"/>
    <w:rsid w:val="007F49C2"/>
    <w:rsid w:val="008068F2"/>
    <w:rsid w:val="008156AE"/>
    <w:rsid w:val="008303DB"/>
    <w:rsid w:val="008410CC"/>
    <w:rsid w:val="00895C06"/>
    <w:rsid w:val="008A18E3"/>
    <w:rsid w:val="008B3A32"/>
    <w:rsid w:val="008B43F8"/>
    <w:rsid w:val="008B6187"/>
    <w:rsid w:val="008C49DB"/>
    <w:rsid w:val="008C5D5E"/>
    <w:rsid w:val="008D0ACA"/>
    <w:rsid w:val="008D4170"/>
    <w:rsid w:val="008E3769"/>
    <w:rsid w:val="008E5063"/>
    <w:rsid w:val="009011B4"/>
    <w:rsid w:val="00901BA4"/>
    <w:rsid w:val="00902EBF"/>
    <w:rsid w:val="00906C9A"/>
    <w:rsid w:val="00913310"/>
    <w:rsid w:val="00921E5C"/>
    <w:rsid w:val="00931248"/>
    <w:rsid w:val="00936125"/>
    <w:rsid w:val="009432FD"/>
    <w:rsid w:val="00954226"/>
    <w:rsid w:val="009955CD"/>
    <w:rsid w:val="00996F48"/>
    <w:rsid w:val="009A0812"/>
    <w:rsid w:val="009A3C70"/>
    <w:rsid w:val="009B3823"/>
    <w:rsid w:val="009B57AC"/>
    <w:rsid w:val="009B70C8"/>
    <w:rsid w:val="009C538C"/>
    <w:rsid w:val="009D4BF5"/>
    <w:rsid w:val="009E220C"/>
    <w:rsid w:val="009F442E"/>
    <w:rsid w:val="009F7D0F"/>
    <w:rsid w:val="00A0062D"/>
    <w:rsid w:val="00A06949"/>
    <w:rsid w:val="00A07BB9"/>
    <w:rsid w:val="00A30BA0"/>
    <w:rsid w:val="00A40DEC"/>
    <w:rsid w:val="00A47A4E"/>
    <w:rsid w:val="00A54731"/>
    <w:rsid w:val="00A56357"/>
    <w:rsid w:val="00A66AFF"/>
    <w:rsid w:val="00A73E5A"/>
    <w:rsid w:val="00A753F2"/>
    <w:rsid w:val="00A7769C"/>
    <w:rsid w:val="00A845FE"/>
    <w:rsid w:val="00A86DD8"/>
    <w:rsid w:val="00AA3564"/>
    <w:rsid w:val="00AB359B"/>
    <w:rsid w:val="00AB4707"/>
    <w:rsid w:val="00AC5B8C"/>
    <w:rsid w:val="00AD449E"/>
    <w:rsid w:val="00AE1FE7"/>
    <w:rsid w:val="00AF43BF"/>
    <w:rsid w:val="00AF59F7"/>
    <w:rsid w:val="00AF60D5"/>
    <w:rsid w:val="00AF65C8"/>
    <w:rsid w:val="00AF7559"/>
    <w:rsid w:val="00B00B32"/>
    <w:rsid w:val="00B23392"/>
    <w:rsid w:val="00B30CC6"/>
    <w:rsid w:val="00B467EC"/>
    <w:rsid w:val="00B46C33"/>
    <w:rsid w:val="00B567BB"/>
    <w:rsid w:val="00B62940"/>
    <w:rsid w:val="00B6356A"/>
    <w:rsid w:val="00B677AE"/>
    <w:rsid w:val="00B7538E"/>
    <w:rsid w:val="00B76C4F"/>
    <w:rsid w:val="00B87777"/>
    <w:rsid w:val="00BB6FDD"/>
    <w:rsid w:val="00BD6F90"/>
    <w:rsid w:val="00BE0B62"/>
    <w:rsid w:val="00BE3FB9"/>
    <w:rsid w:val="00C121F6"/>
    <w:rsid w:val="00C1492A"/>
    <w:rsid w:val="00C23DE3"/>
    <w:rsid w:val="00C37270"/>
    <w:rsid w:val="00C44ED9"/>
    <w:rsid w:val="00C451D9"/>
    <w:rsid w:val="00C514DD"/>
    <w:rsid w:val="00C5536B"/>
    <w:rsid w:val="00C56765"/>
    <w:rsid w:val="00C71C1E"/>
    <w:rsid w:val="00C74AF9"/>
    <w:rsid w:val="00C81CDB"/>
    <w:rsid w:val="00C86C11"/>
    <w:rsid w:val="00CA0E2E"/>
    <w:rsid w:val="00CA192A"/>
    <w:rsid w:val="00CA3F2B"/>
    <w:rsid w:val="00CC0FFE"/>
    <w:rsid w:val="00CC1C31"/>
    <w:rsid w:val="00CC5157"/>
    <w:rsid w:val="00CD4E9A"/>
    <w:rsid w:val="00CE3B09"/>
    <w:rsid w:val="00D025B8"/>
    <w:rsid w:val="00D065B3"/>
    <w:rsid w:val="00D13A8A"/>
    <w:rsid w:val="00D16212"/>
    <w:rsid w:val="00D3493C"/>
    <w:rsid w:val="00D36916"/>
    <w:rsid w:val="00D44C0E"/>
    <w:rsid w:val="00D457C6"/>
    <w:rsid w:val="00D601A5"/>
    <w:rsid w:val="00D62E8D"/>
    <w:rsid w:val="00D777C3"/>
    <w:rsid w:val="00D871D4"/>
    <w:rsid w:val="00DB223B"/>
    <w:rsid w:val="00DC5710"/>
    <w:rsid w:val="00DC5E2F"/>
    <w:rsid w:val="00DD51F8"/>
    <w:rsid w:val="00DD59D9"/>
    <w:rsid w:val="00DE1094"/>
    <w:rsid w:val="00DE396E"/>
    <w:rsid w:val="00DE59B4"/>
    <w:rsid w:val="00DF031C"/>
    <w:rsid w:val="00E14AFF"/>
    <w:rsid w:val="00E25588"/>
    <w:rsid w:val="00E37D24"/>
    <w:rsid w:val="00E43686"/>
    <w:rsid w:val="00E730EF"/>
    <w:rsid w:val="00E7344F"/>
    <w:rsid w:val="00E76C1C"/>
    <w:rsid w:val="00E76D1E"/>
    <w:rsid w:val="00E94C95"/>
    <w:rsid w:val="00E97F0F"/>
    <w:rsid w:val="00EA245B"/>
    <w:rsid w:val="00EA3107"/>
    <w:rsid w:val="00EB05E4"/>
    <w:rsid w:val="00EC0BAD"/>
    <w:rsid w:val="00ED168D"/>
    <w:rsid w:val="00ED3777"/>
    <w:rsid w:val="00ED4B95"/>
    <w:rsid w:val="00EE350E"/>
    <w:rsid w:val="00EE5BEF"/>
    <w:rsid w:val="00EF0426"/>
    <w:rsid w:val="00EF217C"/>
    <w:rsid w:val="00EF5D96"/>
    <w:rsid w:val="00F06B66"/>
    <w:rsid w:val="00F21DBC"/>
    <w:rsid w:val="00F40073"/>
    <w:rsid w:val="00F405CE"/>
    <w:rsid w:val="00F45856"/>
    <w:rsid w:val="00F462DE"/>
    <w:rsid w:val="00F51BE5"/>
    <w:rsid w:val="00F53A93"/>
    <w:rsid w:val="00F64169"/>
    <w:rsid w:val="00F73B1E"/>
    <w:rsid w:val="00F87C5B"/>
    <w:rsid w:val="00F92221"/>
    <w:rsid w:val="00FA3628"/>
    <w:rsid w:val="00FA7765"/>
    <w:rsid w:val="00FB5FCF"/>
    <w:rsid w:val="00FC6CDF"/>
    <w:rsid w:val="00FC7292"/>
    <w:rsid w:val="00FC7E27"/>
    <w:rsid w:val="00FE2DED"/>
    <w:rsid w:val="00FF16A4"/>
    <w:rsid w:val="017A2B21"/>
    <w:rsid w:val="05843CE2"/>
    <w:rsid w:val="08A92F6A"/>
    <w:rsid w:val="08D60403"/>
    <w:rsid w:val="0CD5DA4F"/>
    <w:rsid w:val="0E5FE953"/>
    <w:rsid w:val="0F77A972"/>
    <w:rsid w:val="107D9E17"/>
    <w:rsid w:val="1346A9AA"/>
    <w:rsid w:val="14F1EBAD"/>
    <w:rsid w:val="155F26D0"/>
    <w:rsid w:val="15CFC162"/>
    <w:rsid w:val="17E78AA9"/>
    <w:rsid w:val="19E71922"/>
    <w:rsid w:val="282DCDE1"/>
    <w:rsid w:val="34BE4D6F"/>
    <w:rsid w:val="3BF869CD"/>
    <w:rsid w:val="3C637407"/>
    <w:rsid w:val="404B2ED0"/>
    <w:rsid w:val="44F75261"/>
    <w:rsid w:val="4C34314E"/>
    <w:rsid w:val="50B037EC"/>
    <w:rsid w:val="5BD81678"/>
    <w:rsid w:val="5E11D269"/>
    <w:rsid w:val="6116964B"/>
    <w:rsid w:val="63EDADC9"/>
    <w:rsid w:val="64830F2B"/>
    <w:rsid w:val="69A96EE4"/>
    <w:rsid w:val="6D6B971C"/>
    <w:rsid w:val="71C8E7A9"/>
    <w:rsid w:val="7A0423C9"/>
    <w:rsid w:val="7BF75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8fbf8"/>
    </o:shapedefaults>
    <o:shapelayout v:ext="edit">
      <o:idmap v:ext="edit" data="2"/>
    </o:shapelayout>
  </w:shapeDefaults>
  <w:decimalSymbol w:val="."/>
  <w:listSeparator w:val=","/>
  <w14:docId w14:val="417E479C"/>
  <w15:chartTrackingRefBased/>
  <w15:docId w15:val="{94CE57D0-4E65-4AD4-BC30-D557159E5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Subtle Reference" w:semiHidden="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18EF"/>
    <w:pPr>
      <w:spacing w:line="240" w:lineRule="exact"/>
    </w:pPr>
    <w:rPr>
      <w:color w:val="266044" w:themeColor="accent5" w:themeShade="80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43F8"/>
    <w:pPr>
      <w:keepNext/>
      <w:keepLines/>
      <w:spacing w:before="360" w:after="120" w:line="320" w:lineRule="exact"/>
      <w:outlineLvl w:val="0"/>
    </w:pPr>
    <w:rPr>
      <w:rFonts w:eastAsiaTheme="majorEastAsia" w:cs="Times New Roman (Headings CS)"/>
      <w:b/>
      <w:caps/>
      <w:spacing w:val="2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rsid w:val="007C5324"/>
    <w:pPr>
      <w:keepNext/>
      <w:keepLines/>
      <w:spacing w:before="240" w:line="240" w:lineRule="auto"/>
      <w:outlineLvl w:val="1"/>
    </w:pPr>
    <w:rPr>
      <w:rFonts w:eastAsiaTheme="majorEastAsia" w:cs="Times New Roman (Headings CS)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304FD1"/>
    <w:pPr>
      <w:keepNext/>
      <w:keepLines/>
      <w:spacing w:after="120"/>
      <w:outlineLvl w:val="2"/>
    </w:pPr>
    <w:rPr>
      <w:rFonts w:eastAsiaTheme="majorEastAsia" w:cs="Times New Roman (Headings CS)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CE3B0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063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1"/>
    <w:qFormat/>
    <w:rsid w:val="00304FD1"/>
    <w:pPr>
      <w:spacing w:after="120" w:line="240" w:lineRule="auto"/>
      <w:contextualSpacing/>
    </w:pPr>
    <w:rPr>
      <w:rFonts w:eastAsiaTheme="majorEastAsia" w:cs="Times New Roman (Headings CS)"/>
      <w:b/>
      <w:caps/>
      <w:spacing w:val="2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304FD1"/>
    <w:rPr>
      <w:rFonts w:eastAsiaTheme="majorEastAsia" w:cs="Times New Roman (Headings CS)"/>
      <w:b/>
      <w:caps/>
      <w:color w:val="266044" w:themeColor="accent5" w:themeShade="80"/>
      <w:spacing w:val="20"/>
      <w:kern w:val="28"/>
      <w:sz w:val="72"/>
      <w:szCs w:val="56"/>
    </w:rPr>
  </w:style>
  <w:style w:type="character" w:styleId="PlaceholderText">
    <w:name w:val="Placeholder Text"/>
    <w:basedOn w:val="DefaultParagraphFont"/>
    <w:uiPriority w:val="99"/>
    <w:semiHidden/>
    <w:rsid w:val="00304FD1"/>
    <w:rPr>
      <w:color w:val="808080"/>
    </w:rPr>
  </w:style>
  <w:style w:type="character" w:styleId="IntenseEmphasis">
    <w:name w:val="Intense Emphasis"/>
    <w:basedOn w:val="DefaultParagraphFont"/>
    <w:uiPriority w:val="99"/>
    <w:semiHidden/>
    <w:rsid w:val="00CE3B09"/>
    <w:rPr>
      <w:b/>
      <w:iCs/>
      <w:color w:val="262626" w:themeColor="text1" w:themeTint="D9"/>
    </w:rPr>
  </w:style>
  <w:style w:type="character" w:customStyle="1" w:styleId="Heading1Char">
    <w:name w:val="Heading 1 Char"/>
    <w:basedOn w:val="DefaultParagraphFont"/>
    <w:link w:val="Heading1"/>
    <w:uiPriority w:val="9"/>
    <w:rsid w:val="008B43F8"/>
    <w:rPr>
      <w:rFonts w:eastAsiaTheme="majorEastAsia" w:cs="Times New Roman (Headings CS)"/>
      <w:b/>
      <w:caps/>
      <w:color w:val="266044" w:themeColor="accent5" w:themeShade="80"/>
      <w:spacing w:val="2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C5324"/>
    <w:rPr>
      <w:rFonts w:eastAsiaTheme="majorEastAsia" w:cs="Times New Roman (Headings CS)"/>
      <w:b/>
      <w:color w:val="266044" w:themeColor="accent5" w:themeShade="80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B6298"/>
    <w:rPr>
      <w:rFonts w:eastAsiaTheme="majorEastAsia" w:cs="Times New Roman (Headings CS)"/>
      <w:color w:val="266044" w:themeColor="accent5" w:themeShade="80"/>
      <w:sz w:val="20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298"/>
    <w:rPr>
      <w:rFonts w:asciiTheme="majorHAnsi" w:eastAsiaTheme="majorEastAsia" w:hAnsiTheme="majorHAnsi" w:cstheme="majorBidi"/>
      <w:i/>
      <w:iCs/>
      <w:color w:val="000631" w:themeColor="accent1" w:themeShade="BF"/>
      <w:sz w:val="20"/>
      <w:szCs w:val="22"/>
    </w:rPr>
  </w:style>
  <w:style w:type="table" w:styleId="TableGrid">
    <w:name w:val="Table Grid"/>
    <w:basedOn w:val="TableNormal"/>
    <w:uiPriority w:val="39"/>
    <w:rsid w:val="00CE3B09"/>
    <w:pPr>
      <w:contextualSpacing/>
    </w:pPr>
    <w:rPr>
      <w:color w:val="595959" w:themeColor="text1" w:themeTint="A6"/>
      <w:sz w:val="22"/>
      <w:szCs w:val="22"/>
    </w:rPr>
    <w:tblPr/>
  </w:style>
  <w:style w:type="character" w:styleId="Hyperlink">
    <w:name w:val="Hyperlink"/>
    <w:basedOn w:val="DefaultParagraphFont"/>
    <w:uiPriority w:val="99"/>
    <w:semiHidden/>
    <w:rsid w:val="00CE3B0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CE3B09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qFormat/>
    <w:rsid w:val="00AA3564"/>
    <w:pPr>
      <w:numPr>
        <w:numId w:val="3"/>
      </w:numPr>
      <w:spacing w:before="120"/>
    </w:pPr>
  </w:style>
  <w:style w:type="paragraph" w:styleId="Subtitle">
    <w:name w:val="Subtitle"/>
    <w:basedOn w:val="Normal"/>
    <w:next w:val="Normal"/>
    <w:link w:val="SubtitleChar"/>
    <w:uiPriority w:val="11"/>
    <w:rsid w:val="00304FD1"/>
    <w:rPr>
      <w:b/>
    </w:rPr>
  </w:style>
  <w:style w:type="character" w:customStyle="1" w:styleId="SubtitleChar">
    <w:name w:val="Subtitle Char"/>
    <w:basedOn w:val="DefaultParagraphFont"/>
    <w:link w:val="Subtitle"/>
    <w:uiPriority w:val="11"/>
    <w:rsid w:val="00304FD1"/>
    <w:rPr>
      <w:b/>
      <w:color w:val="266044" w:themeColor="accent5" w:themeShade="80"/>
      <w:sz w:val="20"/>
      <w:szCs w:val="22"/>
    </w:rPr>
  </w:style>
  <w:style w:type="paragraph" w:styleId="ListParagraph">
    <w:name w:val="List Paragraph"/>
    <w:basedOn w:val="Normal"/>
    <w:uiPriority w:val="34"/>
    <w:rsid w:val="00CC0FFE"/>
    <w:pPr>
      <w:ind w:left="720"/>
      <w:contextualSpacing/>
    </w:pPr>
  </w:style>
  <w:style w:type="numbering" w:customStyle="1" w:styleId="CurrentList1">
    <w:name w:val="Current List1"/>
    <w:uiPriority w:val="99"/>
    <w:rsid w:val="005937B7"/>
    <w:pPr>
      <w:numPr>
        <w:numId w:val="4"/>
      </w:numPr>
    </w:pPr>
  </w:style>
  <w:style w:type="numbering" w:customStyle="1" w:styleId="CurrentList2">
    <w:name w:val="Current List2"/>
    <w:uiPriority w:val="99"/>
    <w:rsid w:val="005937B7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semiHidden/>
    <w:rsid w:val="00E97F0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B6298"/>
    <w:rPr>
      <w:color w:val="266044" w:themeColor="accent5" w:themeShade="80"/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E97F0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B6298"/>
    <w:rPr>
      <w:color w:val="266044" w:themeColor="accent5" w:themeShade="80"/>
      <w:sz w:val="20"/>
      <w:szCs w:val="22"/>
    </w:rPr>
  </w:style>
  <w:style w:type="numbering" w:customStyle="1" w:styleId="CurrentList3">
    <w:name w:val="Current List3"/>
    <w:uiPriority w:val="99"/>
    <w:rsid w:val="006C7B3E"/>
    <w:pPr>
      <w:numPr>
        <w:numId w:val="7"/>
      </w:numPr>
    </w:pPr>
  </w:style>
  <w:style w:type="numbering" w:customStyle="1" w:styleId="CurrentList4">
    <w:name w:val="Current List4"/>
    <w:uiPriority w:val="99"/>
    <w:rsid w:val="00AA3564"/>
    <w:pPr>
      <w:numPr>
        <w:numId w:val="8"/>
      </w:numPr>
    </w:pPr>
  </w:style>
  <w:style w:type="paragraph" w:customStyle="1" w:styleId="ImagePlaceholder">
    <w:name w:val="Image Placeholder"/>
    <w:basedOn w:val="Normal"/>
    <w:semiHidden/>
    <w:qFormat/>
    <w:rsid w:val="007A5431"/>
    <w:rPr>
      <w:sz w:val="4"/>
    </w:rPr>
  </w:style>
  <w:style w:type="character" w:styleId="UnresolvedMention">
    <w:name w:val="Unresolved Mention"/>
    <w:basedOn w:val="DefaultParagraphFont"/>
    <w:uiPriority w:val="99"/>
    <w:semiHidden/>
    <w:unhideWhenUsed/>
    <w:rsid w:val="008B43F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rsid w:val="00AF43B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948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3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linkedin.com/in/agajansahatov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github.com/agajansahatov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agajansahatov.com/" TargetMode="External"/><Relationship Id="rId5" Type="http://schemas.openxmlformats.org/officeDocument/2006/relationships/styles" Target="styles.xml"/><Relationship Id="rId15" Type="http://schemas.openxmlformats.org/officeDocument/2006/relationships/hyperlink" Target="http://www.xcargo.com.tm" TargetMode="Externa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mailto:agajansahatovofficial@gmail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am\AppData\Roaming\Microsoft\Templates\ATS%20stylish%20accounting%20resume.dotx" TargetMode="External"/></Relationships>
</file>

<file path=word/theme/theme1.xml><?xml version="1.0" encoding="utf-8"?>
<a:theme xmlns:a="http://schemas.openxmlformats.org/drawingml/2006/main" name="Office Theme">
  <a:themeElements>
    <a:clrScheme name="Triangle Agenda 1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000942"/>
      </a:accent1>
      <a:accent2>
        <a:srgbClr val="ED7C31"/>
      </a:accent2>
      <a:accent3>
        <a:srgbClr val="FEBB3F"/>
      </a:accent3>
      <a:accent4>
        <a:srgbClr val="9ED9D5"/>
      </a:accent4>
      <a:accent5>
        <a:srgbClr val="53BB89"/>
      </a:accent5>
      <a:accent6>
        <a:srgbClr val="005091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A726C3C3-1FC3-4E9F-9B06-85E0A0E4B2D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12C4892-4E56-4599-B1CA-3C4D883B52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F2D81D4-B181-4590-A346-C3D62446712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ATS stylish accounting resume.dotx</Template>
  <TotalTime>1559</TotalTime>
  <Pages>1</Pages>
  <Words>444</Words>
  <Characters>2532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Agajan Sahatov</dc:creator>
  <cp:keywords/>
  <dc:description/>
  <cp:lastModifiedBy>Agajan Sahatov</cp:lastModifiedBy>
  <cp:revision>228</cp:revision>
  <cp:lastPrinted>2026-07-26T14:07:00Z</cp:lastPrinted>
  <dcterms:created xsi:type="dcterms:W3CDTF">2026-06-29T06:32:00Z</dcterms:created>
  <dcterms:modified xsi:type="dcterms:W3CDTF">2026-07-26T14:15:00Z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